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A1A65" w14:textId="1918446E" w:rsidR="00FD6A36" w:rsidRDefault="00A440CD">
      <w:pPr>
        <w:sectPr w:rsidR="00FD6A36" w:rsidSect="007A0AB2">
          <w:headerReference w:type="default" r:id="rId7"/>
          <w:footerReference w:type="default" r:id="rId8"/>
          <w:pgSz w:w="11900" w:h="16840"/>
          <w:pgMar w:top="681" w:right="1417" w:bottom="1417" w:left="1417" w:header="284" w:footer="684" w:gutter="0"/>
          <w:cols w:space="708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571337" wp14:editId="5588D65B">
                <wp:simplePos x="0" y="0"/>
                <wp:positionH relativeFrom="column">
                  <wp:posOffset>1343660</wp:posOffset>
                </wp:positionH>
                <wp:positionV relativeFrom="paragraph">
                  <wp:posOffset>7753350</wp:posOffset>
                </wp:positionV>
                <wp:extent cx="3070225" cy="635"/>
                <wp:effectExtent l="0" t="0" r="0" b="0"/>
                <wp:wrapTopAndBottom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CE2BC8" w14:textId="77777777" w:rsidR="00A440CD" w:rsidRPr="00E04A82" w:rsidRDefault="00A440CD" w:rsidP="00A440CD">
                            <w:pPr>
                              <w:pStyle w:val="Lgende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Votre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57133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05.8pt;margin-top:610.5pt;width:241.7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" stroked="f">
                <v:textbox style="mso-fit-shape-to-text:t" inset="0,0,0,0">
                  <w:txbxContent>
                    <w:p w14:paraId="62CE2BC8" w14:textId="77777777" w:rsidR="00A440CD" w:rsidRPr="00E04A82" w:rsidRDefault="00A440CD" w:rsidP="00A440CD">
                      <w:pPr>
                        <w:pStyle w:val="Lgende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>Votre logo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D9455CB" wp14:editId="3EAC4CCD">
            <wp:simplePos x="0" y="0"/>
            <wp:positionH relativeFrom="page">
              <wp:align>center</wp:align>
            </wp:positionH>
            <wp:positionV relativeFrom="page">
              <wp:posOffset>6595572</wp:posOffset>
            </wp:positionV>
            <wp:extent cx="3070800" cy="1533600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stion-de-projet-1280x64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00" cy="15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0AB2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30B1848" wp14:editId="0BAF6AC2">
                <wp:simplePos x="0" y="0"/>
                <wp:positionH relativeFrom="column">
                  <wp:posOffset>-252095</wp:posOffset>
                </wp:positionH>
                <wp:positionV relativeFrom="paragraph">
                  <wp:posOffset>9018270</wp:posOffset>
                </wp:positionV>
                <wp:extent cx="6229350" cy="1404620"/>
                <wp:effectExtent l="0" t="0" r="0" b="3810"/>
                <wp:wrapSquare wrapText="bothSides"/>
                <wp:docPr id="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1404620"/>
                        </a:xfrm>
                        <a:prstGeom prst="rect">
                          <a:avLst/>
                        </a:prstGeom>
                        <a:solidFill>
                          <a:srgbClr val="8A950E">
                            <a:alpha val="5000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A157B" w14:textId="1B8B0C33" w:rsidR="005A5103" w:rsidRPr="002C1445" w:rsidRDefault="007E6BA4" w:rsidP="005A5103">
                            <w:pPr>
                              <w:jc w:val="center"/>
                              <w:rPr>
                                <w:rFonts w:asciiTheme="majorHAnsi" w:hAnsiTheme="majorHAnsi"/>
                                <w:i/>
                                <w:color w:val="8A950E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i/>
                                <w:color w:val="8A950E"/>
                              </w:rPr>
                              <w:t>Théo ALBERT / Maxime LABAT / Kimlann BESSE / Loris ROUBY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0B1848" id="_x0000_s1027" type="#_x0000_t202" style="position:absolute;margin-left:-19.85pt;margin-top:710.1pt;width:490.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" fillcolor="#8a950e" stroked="f">
                <v:fill opacity="32896f"/>
                <v:textbox style="mso-fit-shape-to-text:t">
                  <w:txbxContent>
                    <w:p w14:paraId="34FA157B" w14:textId="1B8B0C33" w:rsidR="005A5103" w:rsidRPr="002C1445" w:rsidRDefault="007E6BA4" w:rsidP="005A5103">
                      <w:pPr>
                        <w:jc w:val="center"/>
                        <w:rPr>
                          <w:rFonts w:asciiTheme="majorHAnsi" w:hAnsiTheme="majorHAnsi"/>
                          <w:i/>
                          <w:color w:val="8A950E"/>
                        </w:rPr>
                      </w:pPr>
                      <w:r>
                        <w:rPr>
                          <w:rFonts w:asciiTheme="majorHAnsi" w:hAnsiTheme="majorHAnsi"/>
                          <w:i/>
                          <w:color w:val="8A950E"/>
                        </w:rPr>
                        <w:t>Théo ALBERT / Maxime LABAT / Kimlann BESSE / Loris ROUBY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0AB2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39F5DD4" wp14:editId="73DF878C">
                <wp:simplePos x="0" y="0"/>
                <wp:positionH relativeFrom="column">
                  <wp:posOffset>-252095</wp:posOffset>
                </wp:positionH>
                <wp:positionV relativeFrom="paragraph">
                  <wp:posOffset>8416290</wp:posOffset>
                </wp:positionV>
                <wp:extent cx="6229350" cy="1404620"/>
                <wp:effectExtent l="0" t="0" r="0" b="7620"/>
                <wp:wrapSquare wrapText="bothSides"/>
                <wp:docPr id="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1404620"/>
                        </a:xfrm>
                        <a:prstGeom prst="rect">
                          <a:avLst/>
                        </a:prstGeom>
                        <a:solidFill>
                          <a:srgbClr val="8A950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3A63F" w14:textId="77777777" w:rsidR="005A5103" w:rsidRPr="005A5103" w:rsidRDefault="005A5103" w:rsidP="005A5103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A5103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UNIVERSITE DE PAU ET DES PAYS DE L’ADOUR</w:t>
                            </w:r>
                          </w:p>
                          <w:p w14:paraId="12FDCBD4" w14:textId="77777777" w:rsidR="005A5103" w:rsidRPr="005A5103" w:rsidRDefault="00A440CD" w:rsidP="005A5103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  <w:szCs w:val="28"/>
                              </w:rPr>
                              <w:t>ISA NUM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9F5DD4" id="_x0000_s1028" type="#_x0000_t202" style="position:absolute;margin-left:-19.85pt;margin-top:662.7pt;width:490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" fillcolor="#8a950e" stroked="f">
                <v:textbox style="mso-fit-shape-to-text:t">
                  <w:txbxContent>
                    <w:p w14:paraId="7CB3A63F" w14:textId="77777777" w:rsidR="005A5103" w:rsidRPr="005A5103" w:rsidRDefault="005A5103" w:rsidP="005A5103">
                      <w:pPr>
                        <w:jc w:val="center"/>
                        <w:rPr>
                          <w:rFonts w:asciiTheme="majorHAnsi" w:hAnsiTheme="maj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 w:rsidRPr="005A5103">
                        <w:rPr>
                          <w:rFonts w:asciiTheme="majorHAnsi" w:hAnsiTheme="majorHAnsi"/>
                          <w:b/>
                          <w:color w:val="FFFFFF" w:themeColor="background1"/>
                          <w:sz w:val="32"/>
                          <w:szCs w:val="32"/>
                        </w:rPr>
                        <w:t>UNIVERSITE DE PAU ET DES PAYS DE L’ADOUR</w:t>
                      </w:r>
                    </w:p>
                    <w:p w14:paraId="12FDCBD4" w14:textId="77777777" w:rsidR="005A5103" w:rsidRPr="005A5103" w:rsidRDefault="00A440CD" w:rsidP="005A5103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28"/>
                          <w:szCs w:val="28"/>
                        </w:rPr>
                        <w:t>ISA NUM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22BC" w:rsidRPr="00520875">
        <w:rPr>
          <w:noProof/>
          <w:color w:val="B5BE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5FF786" wp14:editId="7E6120CD">
                <wp:simplePos x="0" y="0"/>
                <wp:positionH relativeFrom="column">
                  <wp:posOffset>-290195</wp:posOffset>
                </wp:positionH>
                <wp:positionV relativeFrom="paragraph">
                  <wp:posOffset>1882140</wp:posOffset>
                </wp:positionV>
                <wp:extent cx="85725" cy="3800475"/>
                <wp:effectExtent l="0" t="0" r="9525" b="952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3800475"/>
                        </a:xfrm>
                        <a:prstGeom prst="rect">
                          <a:avLst/>
                        </a:prstGeom>
                        <a:solidFill>
                          <a:srgbClr val="B5BE00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53C84" id="Rectangle 20" o:spid="_x0000_s1026" style="position:absolute;margin-left:-22.85pt;margin-top:148.2pt;width:6.75pt;height:29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" fillcolor="#b5be00" stroked="f"/>
            </w:pict>
          </mc:Fallback>
        </mc:AlternateContent>
      </w:r>
      <w:r w:rsidR="006422BC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49C084" wp14:editId="239435A1">
                <wp:simplePos x="0" y="0"/>
                <wp:positionH relativeFrom="margin">
                  <wp:posOffset>-185420</wp:posOffset>
                </wp:positionH>
                <wp:positionV relativeFrom="paragraph">
                  <wp:posOffset>1739265</wp:posOffset>
                </wp:positionV>
                <wp:extent cx="5248275" cy="1404620"/>
                <wp:effectExtent l="0" t="0" r="9525" b="63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2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1C237" w14:textId="3643B11A" w:rsidR="003B31FF" w:rsidRPr="006422BC" w:rsidRDefault="007E6BA4">
                            <w:pPr>
                              <w:rPr>
                                <w:rFonts w:ascii="Caladea" w:hAnsi="Caladea"/>
                                <w:b/>
                                <w:color w:val="000000" w:themeColor="text1"/>
                                <w:sz w:val="90"/>
                                <w:szCs w:val="90"/>
                              </w:rPr>
                            </w:pPr>
                            <w:r>
                              <w:rPr>
                                <w:rFonts w:ascii="Caladea" w:hAnsi="Caladea"/>
                                <w:b/>
                                <w:color w:val="000000" w:themeColor="text1"/>
                                <w:sz w:val="90"/>
                                <w:szCs w:val="90"/>
                              </w:rPr>
                              <w:t>MémoDeck</w:t>
                            </w:r>
                          </w:p>
                          <w:p w14:paraId="25549B6A" w14:textId="77777777" w:rsidR="003B31FF" w:rsidRPr="002C1445" w:rsidRDefault="00A440CD">
                            <w:pPr>
                              <w:rPr>
                                <w:rFonts w:ascii="Caladea" w:hAnsi="Caladea"/>
                                <w:color w:val="8A950E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Caladea" w:hAnsi="Caladea"/>
                                <w:color w:val="8A950E"/>
                                <w:sz w:val="64"/>
                                <w:szCs w:val="64"/>
                              </w:rPr>
                              <w:t>SAÉ 3-1 Application web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49C084" id="_x0000_s1029" type="#_x0000_t202" style="position:absolute;margin-left:-14.6pt;margin-top:136.95pt;width:413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" stroked="f">
                <v:textbox style="mso-fit-shape-to-text:t">
                  <w:txbxContent>
                    <w:p w14:paraId="5511C237" w14:textId="3643B11A" w:rsidR="003B31FF" w:rsidRPr="006422BC" w:rsidRDefault="007E6BA4">
                      <w:pPr>
                        <w:rPr>
                          <w:rFonts w:ascii="Caladea" w:hAnsi="Caladea"/>
                          <w:b/>
                          <w:color w:val="000000" w:themeColor="text1"/>
                          <w:sz w:val="90"/>
                          <w:szCs w:val="90"/>
                        </w:rPr>
                      </w:pPr>
                      <w:r>
                        <w:rPr>
                          <w:rFonts w:ascii="Caladea" w:hAnsi="Caladea"/>
                          <w:b/>
                          <w:color w:val="000000" w:themeColor="text1"/>
                          <w:sz w:val="90"/>
                          <w:szCs w:val="90"/>
                        </w:rPr>
                        <w:t>MémoDeck</w:t>
                      </w:r>
                    </w:p>
                    <w:p w14:paraId="25549B6A" w14:textId="77777777" w:rsidR="003B31FF" w:rsidRPr="002C1445" w:rsidRDefault="00A440CD">
                      <w:pPr>
                        <w:rPr>
                          <w:rFonts w:ascii="Caladea" w:hAnsi="Caladea"/>
                          <w:color w:val="8A950E"/>
                          <w:sz w:val="64"/>
                          <w:szCs w:val="64"/>
                        </w:rPr>
                      </w:pPr>
                      <w:r>
                        <w:rPr>
                          <w:rFonts w:ascii="Caladea" w:hAnsi="Caladea"/>
                          <w:color w:val="8A950E"/>
                          <w:sz w:val="64"/>
                          <w:szCs w:val="64"/>
                        </w:rPr>
                        <w:t>SAÉ 3-1 Application web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82350DC" w14:textId="77777777" w:rsidR="000016D1" w:rsidRPr="002C1445" w:rsidRDefault="00FC5DF4" w:rsidP="00E873D8">
      <w:pPr>
        <w:pStyle w:val="Titre1paragraphe"/>
      </w:pPr>
      <w:r>
        <w:lastRenderedPageBreak/>
        <w:t>Objectifs du projet</w:t>
      </w:r>
    </w:p>
    <w:p w14:paraId="6DE1DC4A" w14:textId="77777777" w:rsidR="003A5109" w:rsidRPr="003A5109" w:rsidRDefault="003A5109" w:rsidP="003A5109">
      <w:pPr>
        <w:rPr>
          <w:rFonts w:asciiTheme="majorHAnsi" w:hAnsiTheme="majorHAnsi"/>
        </w:rPr>
      </w:pPr>
    </w:p>
    <w:p w14:paraId="0CCCF0F5" w14:textId="77777777" w:rsidR="003A5109" w:rsidRPr="00034BBB" w:rsidRDefault="00FC5DF4" w:rsidP="00034BBB">
      <w:pPr>
        <w:pStyle w:val="Titre3paragraphe"/>
      </w:pPr>
      <w:r>
        <w:t>Expliquer en quelques phrases la finalité de l’application</w:t>
      </w:r>
    </w:p>
    <w:p w14:paraId="656808F5" w14:textId="77777777" w:rsidR="00CB6B93" w:rsidRDefault="00CB6B93" w:rsidP="00CB6B9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Calibri" w:hAnsi="Calibri" w:cs="Calibri"/>
          <w:color w:val="0E0E0E"/>
        </w:rPr>
        <w:t>Notre site web MémoDeck a pour objectif d’aider les utilisateurs à apprendre une langue de manière ludique et agréable à travers plusieurs mini-jeux. </w:t>
      </w:r>
    </w:p>
    <w:p w14:paraId="632C8594" w14:textId="77777777" w:rsidR="00CB6B93" w:rsidRDefault="00CB6B93" w:rsidP="00CB6B9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Calibri" w:hAnsi="Calibri" w:cs="Calibri"/>
          <w:color w:val="0E0E0E"/>
        </w:rPr>
        <w:t>Il propose notamment un jeu de Motus pour travailler l’orthographe dans différentes langues, un Memory permettant d’associer un mot à sa traduction, ainsi qu’un système de cartes pour apprendre et mémoriser des mots et leurs traductions.</w:t>
      </w:r>
    </w:p>
    <w:p w14:paraId="3AEFFD7A" w14:textId="77777777" w:rsidR="003A5109" w:rsidRPr="003A5109" w:rsidRDefault="003A5109" w:rsidP="003A5109">
      <w:pPr>
        <w:rPr>
          <w:rFonts w:asciiTheme="majorHAnsi" w:hAnsiTheme="majorHAnsi"/>
          <w:sz w:val="20"/>
          <w:szCs w:val="20"/>
        </w:rPr>
      </w:pPr>
    </w:p>
    <w:p w14:paraId="23DC13DA" w14:textId="77777777" w:rsidR="00034BBB" w:rsidRPr="002C1445" w:rsidRDefault="00FC5DF4" w:rsidP="00E873D8">
      <w:pPr>
        <w:pStyle w:val="Titre2paragraphe"/>
      </w:pPr>
      <w:r>
        <w:t>Fonctionnalités</w:t>
      </w:r>
    </w:p>
    <w:p w14:paraId="4CF26690" w14:textId="77777777" w:rsidR="000016D1" w:rsidRPr="003A5109" w:rsidRDefault="000016D1" w:rsidP="000016D1">
      <w:pPr>
        <w:rPr>
          <w:rFonts w:asciiTheme="majorHAnsi" w:hAnsiTheme="majorHAnsi"/>
        </w:rPr>
      </w:pPr>
    </w:p>
    <w:p w14:paraId="0A559063" w14:textId="77777777" w:rsidR="00034BBB" w:rsidRPr="00034BBB" w:rsidRDefault="00FC5DF4" w:rsidP="00E873D8">
      <w:pPr>
        <w:pStyle w:val="Titre3paragraphe"/>
      </w:pPr>
      <w:r>
        <w:t>Rôles des utilisateurs</w:t>
      </w:r>
    </w:p>
    <w:p w14:paraId="0F90D2ED" w14:textId="43959FA1" w:rsidR="000016D1" w:rsidRPr="00CB4BF9" w:rsidRDefault="00027E45" w:rsidP="002D2F73">
      <w:pPr>
        <w:rPr>
          <w:rFonts w:asciiTheme="majorHAnsi" w:hAnsiTheme="majorHAnsi" w:cstheme="majorHAnsi"/>
        </w:rPr>
      </w:pPr>
      <w:r w:rsidRPr="00CB4BF9">
        <w:rPr>
          <w:rFonts w:asciiTheme="majorHAnsi" w:hAnsiTheme="majorHAnsi" w:cstheme="majorHAnsi"/>
        </w:rPr>
        <w:t>Le site prend en compte deux utilisateurs :</w:t>
      </w:r>
    </w:p>
    <w:p w14:paraId="1D0DEADA" w14:textId="30AB23B7" w:rsidR="00027E45" w:rsidRPr="00CB4BF9" w:rsidRDefault="00027E45" w:rsidP="002D2F73">
      <w:pPr>
        <w:pStyle w:val="Paragraphedeliste"/>
        <w:numPr>
          <w:ilvl w:val="0"/>
          <w:numId w:val="7"/>
        </w:numPr>
        <w:rPr>
          <w:rFonts w:asciiTheme="majorHAnsi" w:hAnsiTheme="majorHAnsi" w:cstheme="majorHAnsi"/>
        </w:rPr>
      </w:pPr>
      <w:r w:rsidRPr="00CB4BF9">
        <w:rPr>
          <w:rFonts w:asciiTheme="majorHAnsi" w:hAnsiTheme="majorHAnsi" w:cstheme="majorHAnsi"/>
        </w:rPr>
        <w:t>Les administrateurs qui possèdent le mot de passe admin et peuvent donc accéder à la page Administrateur</w:t>
      </w:r>
    </w:p>
    <w:p w14:paraId="2ED6B059" w14:textId="304915C3" w:rsidR="00027E45" w:rsidRPr="00CB4BF9" w:rsidRDefault="00027E45" w:rsidP="002D2F73">
      <w:pPr>
        <w:pStyle w:val="Paragraphedeliste"/>
        <w:numPr>
          <w:ilvl w:val="0"/>
          <w:numId w:val="7"/>
        </w:numPr>
        <w:rPr>
          <w:rFonts w:asciiTheme="majorHAnsi" w:hAnsiTheme="majorHAnsi" w:cstheme="majorHAnsi"/>
        </w:rPr>
      </w:pPr>
      <w:r w:rsidRPr="00CB4BF9">
        <w:rPr>
          <w:rFonts w:asciiTheme="majorHAnsi" w:hAnsiTheme="majorHAnsi" w:cstheme="majorHAnsi"/>
        </w:rPr>
        <w:t>Tous les autres utilisateurs accédant aux pages non restreintes</w:t>
      </w:r>
    </w:p>
    <w:p w14:paraId="3F2C40D5" w14:textId="77777777" w:rsidR="002D2F73" w:rsidRPr="002D2F73" w:rsidRDefault="002D2F73" w:rsidP="002D2F73"/>
    <w:tbl>
      <w:tblPr>
        <w:tblStyle w:val="Grilledutableau"/>
        <w:tblW w:w="9309" w:type="dxa"/>
        <w:tblLook w:val="04A0" w:firstRow="1" w:lastRow="0" w:firstColumn="1" w:lastColumn="0" w:noHBand="0" w:noVBand="1"/>
      </w:tblPr>
      <w:tblGrid>
        <w:gridCol w:w="3103"/>
        <w:gridCol w:w="3103"/>
        <w:gridCol w:w="3103"/>
      </w:tblGrid>
      <w:tr w:rsidR="007E6BA4" w14:paraId="26646E92" w14:textId="77777777" w:rsidTr="007E6BA4">
        <w:trPr>
          <w:trHeight w:val="457"/>
        </w:trPr>
        <w:tc>
          <w:tcPr>
            <w:tcW w:w="3103" w:type="dxa"/>
          </w:tcPr>
          <w:p w14:paraId="41F880F9" w14:textId="786AC60C" w:rsidR="007E6BA4" w:rsidRPr="007E6BA4" w:rsidRDefault="007E6BA4" w:rsidP="007E6BA4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7E6BA4">
              <w:rPr>
                <w:rFonts w:asciiTheme="majorHAnsi" w:hAnsiTheme="majorHAnsi"/>
                <w:b/>
                <w:bCs/>
                <w:sz w:val="20"/>
                <w:szCs w:val="20"/>
              </w:rPr>
              <w:t>Rôles / Fonctionnalité</w:t>
            </w:r>
          </w:p>
        </w:tc>
        <w:tc>
          <w:tcPr>
            <w:tcW w:w="3103" w:type="dxa"/>
          </w:tcPr>
          <w:p w14:paraId="7578B71B" w14:textId="4B5F3C0C" w:rsidR="007E6BA4" w:rsidRPr="007E6BA4" w:rsidRDefault="007E6BA4" w:rsidP="007E6BA4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7E6BA4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Utilisateur </w:t>
            </w: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lambda</w:t>
            </w:r>
          </w:p>
        </w:tc>
        <w:tc>
          <w:tcPr>
            <w:tcW w:w="3103" w:type="dxa"/>
          </w:tcPr>
          <w:p w14:paraId="3315812B" w14:textId="7573DF9B" w:rsidR="007E6BA4" w:rsidRPr="007E6BA4" w:rsidRDefault="007E6BA4" w:rsidP="007E6BA4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7E6BA4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Administrateur </w:t>
            </w:r>
          </w:p>
        </w:tc>
      </w:tr>
      <w:tr w:rsidR="007E6BA4" w14:paraId="133FC240" w14:textId="77777777" w:rsidTr="007E6BA4">
        <w:trPr>
          <w:trHeight w:val="704"/>
        </w:trPr>
        <w:tc>
          <w:tcPr>
            <w:tcW w:w="3103" w:type="dxa"/>
          </w:tcPr>
          <w:p w14:paraId="75F29B72" w14:textId="534BE201" w:rsidR="007E6BA4" w:rsidRDefault="007E6BA4" w:rsidP="000016D1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Accéder aux pages de travail (Recherche, Motus, Memory, Mémoire par carte)</w:t>
            </w:r>
          </w:p>
        </w:tc>
        <w:tc>
          <w:tcPr>
            <w:tcW w:w="3103" w:type="dxa"/>
          </w:tcPr>
          <w:p w14:paraId="77425E65" w14:textId="212A1CE7" w:rsidR="007E6BA4" w:rsidRDefault="007E6BA4" w:rsidP="000016D1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X</w:t>
            </w:r>
          </w:p>
        </w:tc>
        <w:tc>
          <w:tcPr>
            <w:tcW w:w="3103" w:type="dxa"/>
          </w:tcPr>
          <w:p w14:paraId="482C3DCE" w14:textId="67A389E8" w:rsidR="007E6BA4" w:rsidRDefault="007E6BA4" w:rsidP="000016D1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X</w:t>
            </w:r>
          </w:p>
        </w:tc>
      </w:tr>
      <w:tr w:rsidR="007E6BA4" w14:paraId="5714415E" w14:textId="77777777" w:rsidTr="007E6BA4">
        <w:trPr>
          <w:trHeight w:val="686"/>
        </w:trPr>
        <w:tc>
          <w:tcPr>
            <w:tcW w:w="3103" w:type="dxa"/>
          </w:tcPr>
          <w:p w14:paraId="100BC63A" w14:textId="7E170DA3" w:rsidR="007E6BA4" w:rsidRDefault="007E6BA4" w:rsidP="007E6BA4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Soumettre une demande d'ajout de mot</w:t>
            </w:r>
          </w:p>
        </w:tc>
        <w:tc>
          <w:tcPr>
            <w:tcW w:w="3103" w:type="dxa"/>
          </w:tcPr>
          <w:p w14:paraId="2EC062A8" w14:textId="77777777" w:rsidR="007E6BA4" w:rsidRDefault="007E6BA4" w:rsidP="000016D1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X</w:t>
            </w:r>
          </w:p>
        </w:tc>
        <w:tc>
          <w:tcPr>
            <w:tcW w:w="3103" w:type="dxa"/>
          </w:tcPr>
          <w:p w14:paraId="25959ABA" w14:textId="77777777" w:rsidR="007E6BA4" w:rsidRDefault="007E6BA4" w:rsidP="000016D1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X</w:t>
            </w:r>
          </w:p>
        </w:tc>
      </w:tr>
      <w:tr w:rsidR="007E6BA4" w14:paraId="4F3A88B4" w14:textId="77777777" w:rsidTr="007E6BA4">
        <w:trPr>
          <w:trHeight w:val="686"/>
        </w:trPr>
        <w:tc>
          <w:tcPr>
            <w:tcW w:w="3103" w:type="dxa"/>
          </w:tcPr>
          <w:p w14:paraId="61F8FB1D" w14:textId="6A2CF8FE" w:rsidR="007E6BA4" w:rsidRDefault="007E6BA4" w:rsidP="007E6BA4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Accéder à la liste des demandes d'ajout de mot </w:t>
            </w:r>
          </w:p>
        </w:tc>
        <w:tc>
          <w:tcPr>
            <w:tcW w:w="3103" w:type="dxa"/>
          </w:tcPr>
          <w:p w14:paraId="27C682A5" w14:textId="77777777" w:rsidR="007E6BA4" w:rsidRDefault="007E6BA4" w:rsidP="000016D1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103" w:type="dxa"/>
          </w:tcPr>
          <w:p w14:paraId="058EB821" w14:textId="5A590987" w:rsidR="007E6BA4" w:rsidRDefault="007E6BA4" w:rsidP="000016D1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X</w:t>
            </w:r>
          </w:p>
        </w:tc>
      </w:tr>
      <w:tr w:rsidR="007E6BA4" w14:paraId="75742C2B" w14:textId="77777777" w:rsidTr="007E6BA4">
        <w:trPr>
          <w:trHeight w:val="686"/>
        </w:trPr>
        <w:tc>
          <w:tcPr>
            <w:tcW w:w="3103" w:type="dxa"/>
          </w:tcPr>
          <w:p w14:paraId="4D2BFCE7" w14:textId="2C421471" w:rsidR="007E6BA4" w:rsidRDefault="007E6BA4" w:rsidP="007E6BA4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Valider une demande pour que le mot soit ajouté à la base</w:t>
            </w:r>
          </w:p>
        </w:tc>
        <w:tc>
          <w:tcPr>
            <w:tcW w:w="3103" w:type="dxa"/>
          </w:tcPr>
          <w:p w14:paraId="2B921597" w14:textId="77777777" w:rsidR="007E6BA4" w:rsidRDefault="007E6BA4" w:rsidP="000016D1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103" w:type="dxa"/>
          </w:tcPr>
          <w:p w14:paraId="1E531C5F" w14:textId="55731735" w:rsidR="007E6BA4" w:rsidRDefault="007E6BA4" w:rsidP="000016D1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X</w:t>
            </w:r>
          </w:p>
        </w:tc>
      </w:tr>
    </w:tbl>
    <w:p w14:paraId="3F1CA304" w14:textId="77777777" w:rsidR="00FC5DF4" w:rsidRPr="003A5109" w:rsidRDefault="00FC5DF4" w:rsidP="000016D1">
      <w:pPr>
        <w:rPr>
          <w:rFonts w:asciiTheme="majorHAnsi" w:hAnsiTheme="majorHAnsi"/>
          <w:sz w:val="20"/>
          <w:szCs w:val="20"/>
        </w:rPr>
      </w:pPr>
    </w:p>
    <w:p w14:paraId="48A6B18F" w14:textId="77777777" w:rsidR="000016D1" w:rsidRPr="003A5109" w:rsidRDefault="000016D1" w:rsidP="000016D1">
      <w:pPr>
        <w:rPr>
          <w:rFonts w:asciiTheme="majorHAnsi" w:hAnsiTheme="majorHAnsi"/>
          <w:sz w:val="20"/>
          <w:szCs w:val="20"/>
        </w:rPr>
      </w:pPr>
    </w:p>
    <w:p w14:paraId="3DF6A460" w14:textId="77777777" w:rsidR="00034BBB" w:rsidRPr="00034BBB" w:rsidRDefault="00FC5DF4" w:rsidP="00E873D8">
      <w:pPr>
        <w:pStyle w:val="Titre3paragraphe"/>
      </w:pPr>
      <w:r>
        <w:t>Rappel des fonctionnalités</w:t>
      </w:r>
    </w:p>
    <w:p w14:paraId="3A0CC028" w14:textId="77777777" w:rsidR="000016D1" w:rsidRPr="008C28DD" w:rsidRDefault="004B5B0C" w:rsidP="000016D1">
      <w:pPr>
        <w:rPr>
          <w:rFonts w:asciiTheme="majorHAnsi" w:hAnsiTheme="majorHAnsi"/>
          <w:color w:val="BFBFBF" w:themeColor="background1" w:themeShade="BF"/>
          <w:sz w:val="20"/>
          <w:szCs w:val="20"/>
        </w:rPr>
      </w:pPr>
      <w:r w:rsidRPr="008C28DD">
        <w:rPr>
          <w:rFonts w:asciiTheme="majorHAnsi" w:hAnsiTheme="majorHAnsi"/>
          <w:color w:val="BFBFBF" w:themeColor="background1" w:themeShade="BF"/>
          <w:sz w:val="20"/>
          <w:szCs w:val="20"/>
        </w:rPr>
        <w:t>Rappeler les fonctionnalités de votre application (</w:t>
      </w:r>
      <w:proofErr w:type="spellStart"/>
      <w:r w:rsidRPr="008C28DD">
        <w:rPr>
          <w:rFonts w:asciiTheme="majorHAnsi" w:hAnsiTheme="majorHAnsi"/>
          <w:color w:val="BFBFBF" w:themeColor="background1" w:themeShade="BF"/>
          <w:sz w:val="20"/>
          <w:szCs w:val="20"/>
        </w:rPr>
        <w:t>cf</w:t>
      </w:r>
      <w:proofErr w:type="spellEnd"/>
      <w:r w:rsidRPr="008C28DD">
        <w:rPr>
          <w:rFonts w:asciiTheme="majorHAnsi" w:hAnsiTheme="majorHAnsi"/>
          <w:color w:val="BFBFBF" w:themeColor="background1" w:themeShade="BF"/>
          <w:sz w:val="20"/>
          <w:szCs w:val="20"/>
        </w:rPr>
        <w:t xml:space="preserve"> cahier des charges).</w:t>
      </w:r>
    </w:p>
    <w:p w14:paraId="16348ABC" w14:textId="54B18696" w:rsidR="00FD6A36" w:rsidRPr="008C28DD" w:rsidRDefault="008C28DD">
      <w:pPr>
        <w:rPr>
          <w:rFonts w:asciiTheme="majorHAnsi" w:hAnsiTheme="majorHAnsi"/>
          <w:color w:val="EE0000"/>
          <w:sz w:val="20"/>
        </w:rPr>
      </w:pPr>
      <w:r w:rsidRPr="008C28DD">
        <w:rPr>
          <w:rFonts w:asciiTheme="majorHAnsi" w:hAnsiTheme="majorHAnsi"/>
          <w:color w:val="EE0000"/>
          <w:sz w:val="20"/>
        </w:rPr>
        <w:t xml:space="preserve">/!\ </w:t>
      </w:r>
      <w:r w:rsidR="003240E6">
        <w:rPr>
          <w:rFonts w:asciiTheme="majorHAnsi" w:hAnsiTheme="majorHAnsi"/>
          <w:color w:val="EE0000"/>
          <w:sz w:val="20"/>
        </w:rPr>
        <w:t>TODO</w:t>
      </w:r>
    </w:p>
    <w:p w14:paraId="78BB1DB8" w14:textId="77777777" w:rsidR="00E873D8" w:rsidRDefault="00E873D8" w:rsidP="00E873D8">
      <w:pPr>
        <w:pStyle w:val="Titre1paragraphe"/>
      </w:pPr>
      <w:r>
        <w:t>Cahier technique</w:t>
      </w:r>
    </w:p>
    <w:p w14:paraId="3D700A5D" w14:textId="77777777" w:rsidR="00E873D8" w:rsidRDefault="00E873D8" w:rsidP="00E873D8">
      <w:pPr>
        <w:pStyle w:val="Titre2paragraphe"/>
        <w:rPr>
          <w:sz w:val="24"/>
          <w:szCs w:val="24"/>
        </w:rPr>
      </w:pPr>
      <w:r>
        <w:t>Technologies et version utilisées</w:t>
      </w:r>
    </w:p>
    <w:p w14:paraId="12869889" w14:textId="47FABAF0" w:rsidR="00943658" w:rsidRPr="00CB4BF9" w:rsidRDefault="00943658" w:rsidP="00943658">
      <w:pPr>
        <w:rPr>
          <w:rFonts w:asciiTheme="majorHAnsi" w:hAnsiTheme="majorHAnsi" w:cstheme="majorHAnsi"/>
        </w:rPr>
      </w:pPr>
      <w:r w:rsidRPr="00CB4BF9">
        <w:rPr>
          <w:rFonts w:asciiTheme="majorHAnsi" w:hAnsiTheme="majorHAnsi" w:cstheme="majorHAnsi"/>
        </w:rPr>
        <w:t>FireBase</w:t>
      </w:r>
      <w:r w:rsidR="008A7340">
        <w:rPr>
          <w:rFonts w:asciiTheme="majorHAnsi" w:hAnsiTheme="majorHAnsi" w:cstheme="majorHAnsi"/>
        </w:rPr>
        <w:t xml:space="preserve"> : Outil cloud, version hors de notre contrôle</w:t>
      </w:r>
    </w:p>
    <w:p w14:paraId="4C7890D5" w14:textId="08393555" w:rsidR="00943658" w:rsidRPr="00CB4BF9" w:rsidRDefault="00976096" w:rsidP="0094365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PHP</w:t>
      </w:r>
      <w:r w:rsidR="008A7340">
        <w:rPr>
          <w:rFonts w:asciiTheme="majorHAnsi" w:hAnsiTheme="majorHAnsi" w:cstheme="majorHAnsi"/>
        </w:rPr>
        <w:t xml:space="preserve"> : </w:t>
      </w:r>
      <w:r>
        <w:rPr>
          <w:rFonts w:asciiTheme="majorHAnsi" w:hAnsiTheme="majorHAnsi" w:cstheme="majorHAnsi"/>
        </w:rPr>
        <w:t xml:space="preserve">version </w:t>
      </w:r>
      <w:r w:rsidR="00570DD8">
        <w:rPr>
          <w:rFonts w:asciiTheme="majorHAnsi" w:hAnsiTheme="majorHAnsi" w:cstheme="majorHAnsi"/>
        </w:rPr>
        <w:t>8.2</w:t>
      </w:r>
    </w:p>
    <w:p w14:paraId="2539F017" w14:textId="1C19AAA4" w:rsidR="00943658" w:rsidRPr="00CB4BF9" w:rsidRDefault="008C28DD" w:rsidP="00943658">
      <w:pPr>
        <w:rPr>
          <w:rFonts w:asciiTheme="majorHAnsi" w:hAnsiTheme="majorHAnsi" w:cstheme="majorHAnsi"/>
        </w:rPr>
      </w:pPr>
      <w:proofErr w:type="spellStart"/>
      <w:r w:rsidRPr="00CB4BF9">
        <w:rPr>
          <w:rFonts w:asciiTheme="majorHAnsi" w:hAnsiTheme="majorHAnsi" w:cstheme="majorHAnsi"/>
        </w:rPr>
        <w:t>Curl</w:t>
      </w:r>
      <w:proofErr w:type="spellEnd"/>
      <w:r w:rsidR="00976096">
        <w:rPr>
          <w:rFonts w:asciiTheme="majorHAnsi" w:hAnsiTheme="majorHAnsi" w:cstheme="majorHAnsi"/>
        </w:rPr>
        <w:t xml:space="preserve"> : installer la commande </w:t>
      </w:r>
      <w:proofErr w:type="spellStart"/>
      <w:r w:rsidR="00976096">
        <w:rPr>
          <w:rFonts w:asciiTheme="majorHAnsi" w:hAnsiTheme="majorHAnsi" w:cstheme="majorHAnsi"/>
        </w:rPr>
        <w:t>curl</w:t>
      </w:r>
      <w:proofErr w:type="spellEnd"/>
      <w:r w:rsidR="00976096">
        <w:rPr>
          <w:rFonts w:asciiTheme="majorHAnsi" w:hAnsiTheme="majorHAnsi" w:cstheme="majorHAnsi"/>
        </w:rPr>
        <w:t xml:space="preserve"> sur le serveur</w:t>
      </w:r>
    </w:p>
    <w:p w14:paraId="21CE2853" w14:textId="77777777" w:rsidR="008C28DD" w:rsidRPr="00943658" w:rsidRDefault="008C28DD" w:rsidP="00943658"/>
    <w:p w14:paraId="579CAFF8" w14:textId="79E648DF" w:rsidR="00E873D8" w:rsidRDefault="00E873D8" w:rsidP="00E873D8">
      <w:pPr>
        <w:pStyle w:val="Titre2paragraphe"/>
        <w:rPr>
          <w:sz w:val="24"/>
          <w:szCs w:val="24"/>
        </w:rPr>
      </w:pPr>
      <w:r>
        <w:lastRenderedPageBreak/>
        <w:t>Arborescence du projet</w:t>
      </w:r>
    </w:p>
    <w:p w14:paraId="3604C5BB" w14:textId="0FE13AA6" w:rsidR="002D2F73" w:rsidRPr="002D2F73" w:rsidRDefault="005A2706" w:rsidP="002D2F73">
      <w:r>
        <w:rPr>
          <w:noProof/>
        </w:rPr>
        <w:drawing>
          <wp:inline distT="0" distB="0" distL="0" distR="0" wp14:anchorId="4E93B85D" wp14:editId="230D37C6">
            <wp:extent cx="4952536" cy="5625548"/>
            <wp:effectExtent l="0" t="0" r="635" b="635"/>
            <wp:docPr id="91086278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62787" name="Image 9108627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229" cy="564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FF38" w14:textId="072B8660" w:rsidR="00605E78" w:rsidRDefault="00E873D8" w:rsidP="002D2F73">
      <w:pPr>
        <w:pStyle w:val="Titre2paragraphe"/>
      </w:pPr>
      <w:r>
        <w:t>Base de données et modèle de données</w:t>
      </w:r>
    </w:p>
    <w:p w14:paraId="5CB71D62" w14:textId="77E5BA89" w:rsidR="00605E78" w:rsidRPr="00CB4BF9" w:rsidRDefault="00605E78" w:rsidP="00605E78">
      <w:pPr>
        <w:rPr>
          <w:rFonts w:asciiTheme="majorHAnsi" w:hAnsiTheme="majorHAnsi" w:cstheme="majorHAnsi"/>
        </w:rPr>
      </w:pPr>
      <w:r w:rsidRPr="00CB4BF9">
        <w:rPr>
          <w:rFonts w:asciiTheme="majorHAnsi" w:hAnsiTheme="majorHAnsi" w:cstheme="majorHAnsi"/>
        </w:rPr>
        <w:t xml:space="preserve">Les données sont stockée sur FireBase (dans le cloud) avec l'API REST </w:t>
      </w:r>
    </w:p>
    <w:p w14:paraId="7146D7CB" w14:textId="30F3B1F8" w:rsidR="00605E78" w:rsidRPr="00CB4BF9" w:rsidRDefault="00605E78" w:rsidP="00605E78">
      <w:pPr>
        <w:rPr>
          <w:rFonts w:asciiTheme="majorHAnsi" w:hAnsiTheme="majorHAnsi" w:cstheme="majorHAnsi"/>
        </w:rPr>
      </w:pPr>
      <w:r w:rsidRPr="00CB4BF9">
        <w:rPr>
          <w:rFonts w:asciiTheme="majorHAnsi" w:hAnsiTheme="majorHAnsi" w:cstheme="majorHAnsi"/>
        </w:rPr>
        <w:t>La structure utilisée est :</w:t>
      </w:r>
    </w:p>
    <w:p w14:paraId="46398675" w14:textId="1E87BDE5" w:rsidR="00605E78" w:rsidRDefault="00605E78" w:rsidP="00AC7C37">
      <w:pPr>
        <w:pStyle w:val="Titre2paragraphe"/>
      </w:pPr>
      <w:r>
        <w:rPr>
          <w:noProof/>
        </w:rPr>
        <w:lastRenderedPageBreak/>
        <w:drawing>
          <wp:inline distT="0" distB="0" distL="0" distR="0" wp14:anchorId="588CB156" wp14:editId="5137B7CE">
            <wp:extent cx="4214191" cy="4122578"/>
            <wp:effectExtent l="0" t="0" r="2540" b="5080"/>
            <wp:docPr id="64334661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46610" name="Image 6433466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667" cy="41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4B1C" w14:textId="76701DF0" w:rsidR="00AC7C37" w:rsidRDefault="00AC7C37" w:rsidP="00AC7C37">
      <w:pPr>
        <w:pStyle w:val="Titre2paragraphe"/>
      </w:pPr>
      <w:r>
        <w:t xml:space="preserve">Architecture de votre projet </w:t>
      </w:r>
    </w:p>
    <w:p w14:paraId="56A949D4" w14:textId="77777777" w:rsidR="00CB4BF9" w:rsidRDefault="00AC7C37" w:rsidP="008C28DD">
      <w:pPr>
        <w:rPr>
          <w:color w:val="BFBFBF" w:themeColor="background1" w:themeShade="BF"/>
        </w:rPr>
      </w:pPr>
      <w:r w:rsidRPr="00CB4BF9">
        <w:rPr>
          <w:color w:val="BFBFBF" w:themeColor="background1" w:themeShade="BF"/>
        </w:rPr>
        <w:t xml:space="preserve">Faite un schéma de l’architecture fonctionnel de votre projet avec le/les APIs externes que vous utilisez et les différentes services. </w:t>
      </w:r>
      <w:r w:rsidR="008C28DD" w:rsidRPr="00CB4BF9">
        <w:rPr>
          <w:color w:val="BFBFBF" w:themeColor="background1" w:themeShade="BF"/>
        </w:rPr>
        <w:t xml:space="preserve"> </w:t>
      </w:r>
    </w:p>
    <w:p w14:paraId="6708A873" w14:textId="0D9C4077" w:rsidR="008C28DD" w:rsidRPr="008C28DD" w:rsidRDefault="008C28DD" w:rsidP="008C28DD">
      <w:pPr>
        <w:rPr>
          <w:rFonts w:asciiTheme="majorHAnsi" w:hAnsiTheme="majorHAnsi"/>
          <w:color w:val="EE0000"/>
          <w:sz w:val="20"/>
        </w:rPr>
      </w:pPr>
      <w:r w:rsidRPr="008C28DD">
        <w:rPr>
          <w:rFonts w:asciiTheme="majorHAnsi" w:hAnsiTheme="majorHAnsi"/>
          <w:color w:val="EE0000"/>
          <w:sz w:val="20"/>
        </w:rPr>
        <w:t xml:space="preserve">/!\ </w:t>
      </w:r>
      <w:r w:rsidR="003240E6">
        <w:rPr>
          <w:rFonts w:asciiTheme="majorHAnsi" w:hAnsiTheme="majorHAnsi"/>
          <w:color w:val="EE0000"/>
          <w:sz w:val="20"/>
        </w:rPr>
        <w:t>TODO</w:t>
      </w:r>
    </w:p>
    <w:p w14:paraId="01BD4F24" w14:textId="7097A1D3" w:rsidR="00AC7C37" w:rsidRDefault="00AC7C37" w:rsidP="00AC7C37">
      <w:pPr>
        <w:pStyle w:val="Texte"/>
      </w:pPr>
    </w:p>
    <w:p w14:paraId="3610A3F3" w14:textId="77777777" w:rsidR="00E873D8" w:rsidRDefault="00E873D8" w:rsidP="00E873D8">
      <w:pPr>
        <w:pStyle w:val="Titre2paragraphe"/>
        <w:rPr>
          <w:sz w:val="24"/>
          <w:szCs w:val="24"/>
        </w:rPr>
      </w:pPr>
      <w:r>
        <w:t>Plan de sauvegarde</w:t>
      </w:r>
    </w:p>
    <w:p w14:paraId="2117A65F" w14:textId="78474A6F" w:rsidR="00E873D8" w:rsidRPr="00CB4BF9" w:rsidRDefault="002D2F73" w:rsidP="002D2F73">
      <w:pPr>
        <w:rPr>
          <w:rFonts w:asciiTheme="majorHAnsi" w:hAnsiTheme="majorHAnsi" w:cstheme="majorHAnsi"/>
        </w:rPr>
      </w:pPr>
      <w:r w:rsidRPr="00CB4BF9">
        <w:rPr>
          <w:rFonts w:asciiTheme="majorHAnsi" w:hAnsiTheme="majorHAnsi" w:cstheme="majorHAnsi"/>
        </w:rPr>
        <w:t xml:space="preserve">Le projet est sauvegardé sur GitHub à l'adresse : </w:t>
      </w:r>
      <w:hyperlink r:id="rId12" w:history="1">
        <w:r w:rsidRPr="00CB4BF9">
          <w:rPr>
            <w:rStyle w:val="Lienhypertexte"/>
            <w:rFonts w:asciiTheme="majorHAnsi" w:hAnsiTheme="majorHAnsi" w:cstheme="majorHAnsi"/>
          </w:rPr>
          <w:t>https://github.com/Loris-rby/Projet-SAE-S3</w:t>
        </w:r>
      </w:hyperlink>
    </w:p>
    <w:p w14:paraId="7343B2B4" w14:textId="77777777" w:rsidR="002D2F73" w:rsidRDefault="002D2F73" w:rsidP="002D2F73">
      <w:pPr>
        <w:pStyle w:val="Texte"/>
      </w:pPr>
    </w:p>
    <w:p w14:paraId="615472CA" w14:textId="77777777" w:rsidR="003240E6" w:rsidRDefault="003240E6" w:rsidP="002D2F73">
      <w:pPr>
        <w:pStyle w:val="Texte"/>
      </w:pPr>
    </w:p>
    <w:p w14:paraId="3FD1165B" w14:textId="3E61CC9A" w:rsidR="00FD6A36" w:rsidRPr="003240E6" w:rsidRDefault="00E873D8" w:rsidP="003240E6">
      <w:pPr>
        <w:pStyle w:val="Titre1paragraphe"/>
      </w:pPr>
      <w:r>
        <w:t>Bilan</w:t>
      </w:r>
    </w:p>
    <w:p w14:paraId="5353817E" w14:textId="77777777" w:rsidR="00E873D8" w:rsidRDefault="00E873D8" w:rsidP="00E873D8">
      <w:pPr>
        <w:pStyle w:val="Titre2paragraphe"/>
        <w:rPr>
          <w:sz w:val="24"/>
          <w:szCs w:val="24"/>
        </w:rPr>
      </w:pPr>
      <w:r>
        <w:t>Complétude du projet</w:t>
      </w:r>
    </w:p>
    <w:p w14:paraId="459B8FD9" w14:textId="77777777" w:rsidR="00E873D8" w:rsidRPr="008C28DD" w:rsidRDefault="00E873D8" w:rsidP="008C28DD">
      <w:pPr>
        <w:pStyle w:val="Texte"/>
        <w:rPr>
          <w:color w:val="A6A6A6" w:themeColor="background1" w:themeShade="A6"/>
        </w:rPr>
      </w:pPr>
      <w:r w:rsidRPr="008C28DD">
        <w:rPr>
          <w:color w:val="A6A6A6" w:themeColor="background1" w:themeShade="A6"/>
        </w:rPr>
        <w:t>Indiquer le pourcentage de complétude du projet par rapport aux objectifs prévus</w:t>
      </w:r>
      <w:r w:rsidR="004B5B0C" w:rsidRPr="008C28DD">
        <w:rPr>
          <w:color w:val="A6A6A6" w:themeColor="background1" w:themeShade="A6"/>
        </w:rPr>
        <w:t xml:space="preserve"> en illustrant avec un comparatif de votre diagramme de Gantt prévu et réalisé</w:t>
      </w:r>
      <w:r w:rsidRPr="008C28DD">
        <w:rPr>
          <w:color w:val="A6A6A6" w:themeColor="background1" w:themeShade="A6"/>
        </w:rPr>
        <w:t>.</w:t>
      </w:r>
    </w:p>
    <w:p w14:paraId="7BEA3FD6" w14:textId="77777777" w:rsidR="00E873D8" w:rsidRPr="008C28DD" w:rsidRDefault="00E873D8" w:rsidP="008C28DD">
      <w:pPr>
        <w:pStyle w:val="Texte"/>
        <w:rPr>
          <w:color w:val="A6A6A6" w:themeColor="background1" w:themeShade="A6"/>
        </w:rPr>
      </w:pPr>
      <w:r w:rsidRPr="008C28DD">
        <w:rPr>
          <w:color w:val="A6A6A6" w:themeColor="background1" w:themeShade="A6"/>
        </w:rPr>
        <w:t>Si vous avez dû changer d'objectifs en cours de route, indiquez le ici</w:t>
      </w:r>
      <w:r w:rsidR="004B5B0C" w:rsidRPr="008C28DD">
        <w:rPr>
          <w:color w:val="A6A6A6" w:themeColor="background1" w:themeShade="A6"/>
        </w:rPr>
        <w:t xml:space="preserve"> et donner la raison/justification</w:t>
      </w:r>
      <w:r w:rsidRPr="008C28DD">
        <w:rPr>
          <w:color w:val="A6A6A6" w:themeColor="background1" w:themeShade="A6"/>
        </w:rPr>
        <w:t>.</w:t>
      </w:r>
    </w:p>
    <w:p w14:paraId="100726DD" w14:textId="3FCD3278" w:rsidR="008C28DD" w:rsidRPr="00DB3CEF" w:rsidRDefault="008C28DD" w:rsidP="00DB3CEF">
      <w:pPr>
        <w:rPr>
          <w:rFonts w:asciiTheme="majorHAnsi" w:hAnsiTheme="majorHAnsi" w:cstheme="majorHAnsi"/>
        </w:rPr>
      </w:pPr>
      <w:r w:rsidRPr="00DB3CEF">
        <w:rPr>
          <w:rFonts w:asciiTheme="majorHAnsi" w:hAnsiTheme="majorHAnsi" w:cstheme="majorHAnsi"/>
        </w:rPr>
        <w:t xml:space="preserve">Toutes les fonctionnalités initialement prévues </w:t>
      </w:r>
      <w:r w:rsidR="00572E5E" w:rsidRPr="00DB3CEF">
        <w:rPr>
          <w:rFonts w:asciiTheme="majorHAnsi" w:hAnsiTheme="majorHAnsi" w:cstheme="majorHAnsi"/>
        </w:rPr>
        <w:t>ont</w:t>
      </w:r>
      <w:r w:rsidRPr="00DB3CEF">
        <w:rPr>
          <w:rFonts w:asciiTheme="majorHAnsi" w:hAnsiTheme="majorHAnsi" w:cstheme="majorHAnsi"/>
        </w:rPr>
        <w:t xml:space="preserve"> été implémentées.</w:t>
      </w:r>
    </w:p>
    <w:p w14:paraId="150BAFC7" w14:textId="0807E7A2" w:rsidR="00C241EC" w:rsidRPr="008C28DD" w:rsidRDefault="008C28DD" w:rsidP="00DB3CEF">
      <w:pPr>
        <w:rPr>
          <w:rFonts w:asciiTheme="majorHAnsi" w:hAnsiTheme="majorHAnsi" w:cstheme="majorHAnsi"/>
        </w:rPr>
      </w:pPr>
      <w:r w:rsidRPr="008C28DD">
        <w:rPr>
          <w:rFonts w:asciiTheme="majorHAnsi" w:hAnsiTheme="majorHAnsi" w:cstheme="majorHAnsi"/>
        </w:rPr>
        <w:t xml:space="preserve">On peut dire que le contenu planifié a été complété à </w:t>
      </w:r>
      <w:r w:rsidRPr="00580D0B">
        <w:rPr>
          <w:rFonts w:asciiTheme="majorHAnsi" w:hAnsiTheme="majorHAnsi" w:cstheme="majorHAnsi"/>
          <w:b/>
          <w:bCs/>
        </w:rPr>
        <w:t>100%</w:t>
      </w:r>
      <w:r w:rsidRPr="008C28DD">
        <w:rPr>
          <w:rFonts w:asciiTheme="majorHAnsi" w:hAnsiTheme="majorHAnsi" w:cstheme="majorHAnsi"/>
          <w:b/>
          <w:bCs/>
        </w:rPr>
        <w:t>.</w:t>
      </w:r>
    </w:p>
    <w:p w14:paraId="3E26F03C" w14:textId="49458678" w:rsidR="008C28DD" w:rsidRDefault="008C28DD" w:rsidP="00DB3CEF">
      <w:pPr>
        <w:rPr>
          <w:rFonts w:asciiTheme="majorHAnsi" w:hAnsiTheme="majorHAnsi" w:cstheme="majorHAnsi"/>
        </w:rPr>
      </w:pPr>
    </w:p>
    <w:p w14:paraId="444C8B74" w14:textId="6AC5F4F7" w:rsidR="00DB3CEF" w:rsidRDefault="00DB3CEF" w:rsidP="00DB3CE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La page d'accueil a été abandonnée car jugée inutile.</w:t>
      </w:r>
      <w:r>
        <w:rPr>
          <w:rFonts w:asciiTheme="majorHAnsi" w:hAnsiTheme="majorHAnsi" w:cstheme="majorHAnsi"/>
        </w:rPr>
        <w:br/>
        <w:t>À la place la page de démarrage (index.php) sera la page d'apprentissage par carte.</w:t>
      </w:r>
    </w:p>
    <w:p w14:paraId="489F8CC1" w14:textId="77777777" w:rsidR="00DB3CEF" w:rsidRPr="008C28DD" w:rsidRDefault="00DB3CEF" w:rsidP="00DB3CEF">
      <w:pPr>
        <w:rPr>
          <w:rFonts w:asciiTheme="majorHAnsi" w:hAnsiTheme="majorHAnsi" w:cstheme="majorHAnsi"/>
        </w:rPr>
      </w:pPr>
    </w:p>
    <w:p w14:paraId="6513A5FC" w14:textId="41288D18" w:rsidR="008C28DD" w:rsidRPr="00DB3CEF" w:rsidRDefault="008C28DD" w:rsidP="00DB3CEF">
      <w:pPr>
        <w:rPr>
          <w:rFonts w:asciiTheme="majorHAnsi" w:hAnsiTheme="majorHAnsi" w:cstheme="majorHAnsi"/>
        </w:rPr>
      </w:pPr>
      <w:r w:rsidRPr="008C28DD">
        <w:rPr>
          <w:rFonts w:asciiTheme="majorHAnsi" w:hAnsiTheme="majorHAnsi" w:cstheme="majorHAnsi"/>
        </w:rPr>
        <w:t>L'organisation du temps et des taches n'a pas été autant suivie.</w:t>
      </w:r>
    </w:p>
    <w:p w14:paraId="10159A5C" w14:textId="3060AEBE" w:rsidR="008C28DD" w:rsidRPr="008C28DD" w:rsidRDefault="008C28DD" w:rsidP="008C28DD">
      <w:pPr>
        <w:rPr>
          <w:rFonts w:asciiTheme="majorHAnsi" w:hAnsiTheme="majorHAnsi" w:cstheme="majorHAnsi"/>
          <w:color w:val="EE0000"/>
        </w:rPr>
      </w:pPr>
      <w:r w:rsidRPr="008C28DD">
        <w:rPr>
          <w:rFonts w:asciiTheme="majorHAnsi" w:hAnsiTheme="majorHAnsi" w:cstheme="majorHAnsi"/>
          <w:color w:val="EE0000"/>
        </w:rPr>
        <w:t xml:space="preserve">/!\ comparaison </w:t>
      </w:r>
      <w:r w:rsidR="003240E6">
        <w:rPr>
          <w:rFonts w:asciiTheme="majorHAnsi" w:hAnsiTheme="majorHAnsi" w:cstheme="majorHAnsi"/>
          <w:color w:val="EE0000"/>
        </w:rPr>
        <w:t xml:space="preserve">entre </w:t>
      </w:r>
      <w:r w:rsidRPr="008C28DD">
        <w:rPr>
          <w:rFonts w:asciiTheme="majorHAnsi" w:hAnsiTheme="majorHAnsi" w:cstheme="majorHAnsi"/>
          <w:color w:val="EE0000"/>
        </w:rPr>
        <w:t>GANTT</w:t>
      </w:r>
      <w:r w:rsidR="003240E6">
        <w:rPr>
          <w:rFonts w:asciiTheme="majorHAnsi" w:hAnsiTheme="majorHAnsi" w:cstheme="majorHAnsi"/>
          <w:color w:val="EE0000"/>
        </w:rPr>
        <w:t xml:space="preserve"> prévu et GANTT réalisé</w:t>
      </w:r>
    </w:p>
    <w:p w14:paraId="603FF725" w14:textId="77777777" w:rsidR="008C28DD" w:rsidRDefault="008C28DD" w:rsidP="00E873D8">
      <w:pPr>
        <w:pStyle w:val="Texte"/>
      </w:pPr>
    </w:p>
    <w:p w14:paraId="649FE3EF" w14:textId="77777777" w:rsidR="00E873D8" w:rsidRDefault="00E873D8" w:rsidP="00E873D8">
      <w:pPr>
        <w:pStyle w:val="Titre2paragraphe"/>
        <w:rPr>
          <w:sz w:val="24"/>
          <w:szCs w:val="24"/>
        </w:rPr>
      </w:pPr>
      <w:r>
        <w:t>Perspectives d'amélioration</w:t>
      </w:r>
    </w:p>
    <w:p w14:paraId="2511DF13" w14:textId="538E13BB" w:rsidR="00AD659B" w:rsidRDefault="00C419A1" w:rsidP="00C419A1">
      <w:pPr>
        <w:rPr>
          <w:rFonts w:asciiTheme="majorHAnsi" w:hAnsiTheme="majorHAnsi" w:cstheme="majorHAnsi"/>
        </w:rPr>
      </w:pPr>
      <w:r w:rsidRPr="00C419A1">
        <w:rPr>
          <w:rFonts w:asciiTheme="majorHAnsi" w:hAnsiTheme="majorHAnsi" w:cstheme="majorHAnsi"/>
        </w:rPr>
        <w:t>Voici quelques options d'amélioration pour notre site</w:t>
      </w:r>
      <w:r w:rsidR="00572E5E">
        <w:rPr>
          <w:rFonts w:asciiTheme="majorHAnsi" w:hAnsiTheme="majorHAnsi" w:cstheme="majorHAnsi"/>
        </w:rPr>
        <w:t>.</w:t>
      </w:r>
    </w:p>
    <w:p w14:paraId="5EAA3520" w14:textId="7FBC72C3" w:rsidR="00C65E28" w:rsidRPr="00580D0B" w:rsidRDefault="00C65E28" w:rsidP="00C419A1">
      <w:pPr>
        <w:rPr>
          <w:rFonts w:asciiTheme="majorHAnsi" w:hAnsiTheme="majorHAnsi" w:cstheme="majorHAnsi"/>
          <w:b/>
          <w:bCs/>
        </w:rPr>
      </w:pPr>
      <w:r w:rsidRPr="00580D0B">
        <w:rPr>
          <w:rFonts w:asciiTheme="majorHAnsi" w:hAnsiTheme="majorHAnsi" w:cstheme="majorHAnsi"/>
          <w:b/>
          <w:bCs/>
        </w:rPr>
        <w:t>Pour l'utilisateur :</w:t>
      </w:r>
    </w:p>
    <w:p w14:paraId="5A31C75A" w14:textId="26832E5F" w:rsidR="00C419A1" w:rsidRPr="00C419A1" w:rsidRDefault="00C419A1" w:rsidP="00C419A1">
      <w:pPr>
        <w:pStyle w:val="Paragraphedeliste"/>
        <w:numPr>
          <w:ilvl w:val="0"/>
          <w:numId w:val="7"/>
        </w:numPr>
        <w:rPr>
          <w:rFonts w:asciiTheme="majorHAnsi" w:hAnsiTheme="majorHAnsi" w:cstheme="majorHAnsi"/>
        </w:rPr>
      </w:pPr>
      <w:r w:rsidRPr="00C419A1">
        <w:rPr>
          <w:rFonts w:asciiTheme="majorHAnsi" w:hAnsiTheme="majorHAnsi" w:cstheme="majorHAnsi"/>
        </w:rPr>
        <w:t xml:space="preserve">Création de catégories customisables pour grouper les mots voulus par l'utilisateur </w:t>
      </w:r>
    </w:p>
    <w:p w14:paraId="62C638AD" w14:textId="0ECEE283" w:rsidR="00C419A1" w:rsidRDefault="00C419A1" w:rsidP="00C419A1">
      <w:pPr>
        <w:pStyle w:val="Paragraphedeliste"/>
        <w:numPr>
          <w:ilvl w:val="0"/>
          <w:numId w:val="7"/>
        </w:numPr>
        <w:rPr>
          <w:rFonts w:asciiTheme="majorHAnsi" w:hAnsiTheme="majorHAnsi" w:cstheme="majorHAnsi"/>
        </w:rPr>
      </w:pPr>
      <w:r w:rsidRPr="00C419A1">
        <w:rPr>
          <w:rFonts w:asciiTheme="majorHAnsi" w:hAnsiTheme="majorHAnsi" w:cstheme="majorHAnsi"/>
        </w:rPr>
        <w:t>Surveillance des avancées de l'utilisateur (mots déjà révisés</w:t>
      </w:r>
      <w:r w:rsidR="00C65E28">
        <w:rPr>
          <w:rFonts w:asciiTheme="majorHAnsi" w:hAnsiTheme="majorHAnsi" w:cstheme="majorHAnsi"/>
        </w:rPr>
        <w:t>, scores maximum sur les jeux, ...)</w:t>
      </w:r>
    </w:p>
    <w:p w14:paraId="42A72176" w14:textId="405EA444" w:rsidR="00C65E28" w:rsidRDefault="00C65E28" w:rsidP="00C419A1">
      <w:pPr>
        <w:pStyle w:val="Paragraphedeliste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Compte utilisateur pour stocker toutes ces données.</w:t>
      </w:r>
    </w:p>
    <w:p w14:paraId="2958D87A" w14:textId="3AC52DB5" w:rsidR="00C65E28" w:rsidRDefault="00C65E28" w:rsidP="00572E5E">
      <w:pPr>
        <w:pStyle w:val="Paragraphedeliste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Tableau de scores en ligne pour les jeux</w:t>
      </w:r>
    </w:p>
    <w:p w14:paraId="1DEA3F03" w14:textId="77777777" w:rsidR="00572E5E" w:rsidRDefault="00572E5E" w:rsidP="00C65E28">
      <w:pPr>
        <w:rPr>
          <w:rFonts w:asciiTheme="majorHAnsi" w:hAnsiTheme="majorHAnsi" w:cstheme="majorHAnsi"/>
        </w:rPr>
      </w:pPr>
    </w:p>
    <w:p w14:paraId="3E8D4726" w14:textId="27630CAE" w:rsidR="00C65E28" w:rsidRPr="00580D0B" w:rsidRDefault="00C65E28" w:rsidP="00C65E28">
      <w:pPr>
        <w:rPr>
          <w:rFonts w:asciiTheme="majorHAnsi" w:hAnsiTheme="majorHAnsi" w:cstheme="majorHAnsi"/>
          <w:b/>
          <w:bCs/>
        </w:rPr>
      </w:pPr>
      <w:r w:rsidRPr="00580D0B">
        <w:rPr>
          <w:rFonts w:asciiTheme="majorHAnsi" w:hAnsiTheme="majorHAnsi" w:cstheme="majorHAnsi"/>
          <w:b/>
          <w:bCs/>
        </w:rPr>
        <w:t>Pour l'administrateur :</w:t>
      </w:r>
    </w:p>
    <w:p w14:paraId="70ECE720" w14:textId="18A722C7" w:rsidR="00C65E28" w:rsidRDefault="00C65E28" w:rsidP="00C65E28">
      <w:pPr>
        <w:pStyle w:val="Paragraphedeliste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Mots de passe mieux sécurisés </w:t>
      </w:r>
    </w:p>
    <w:p w14:paraId="68942461" w14:textId="4CAFC7C1" w:rsidR="00C65E28" w:rsidRPr="00C65E28" w:rsidRDefault="00C65E28" w:rsidP="00C65E28">
      <w:pPr>
        <w:pStyle w:val="Paragraphedeliste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Possibilité d'ajouter des mots </w:t>
      </w:r>
      <w:r w:rsidR="00572E5E">
        <w:rPr>
          <w:rFonts w:asciiTheme="majorHAnsi" w:hAnsiTheme="majorHAnsi" w:cstheme="majorHAnsi"/>
        </w:rPr>
        <w:t>lui-même</w:t>
      </w:r>
      <w:r>
        <w:rPr>
          <w:rFonts w:asciiTheme="majorHAnsi" w:hAnsiTheme="majorHAnsi" w:cstheme="majorHAnsi"/>
        </w:rPr>
        <w:t xml:space="preserve"> directement </w:t>
      </w:r>
    </w:p>
    <w:p w14:paraId="2D40BB6D" w14:textId="77777777" w:rsidR="00572E5E" w:rsidRDefault="00572E5E" w:rsidP="00572E5E">
      <w:pPr>
        <w:rPr>
          <w:rFonts w:asciiTheme="majorHAnsi" w:hAnsiTheme="majorHAnsi" w:cstheme="majorHAnsi"/>
        </w:rPr>
      </w:pPr>
    </w:p>
    <w:p w14:paraId="0E2D5407" w14:textId="2112C185" w:rsidR="008C28DD" w:rsidRDefault="00572E5E" w:rsidP="00572E5E">
      <w:pPr>
        <w:rPr>
          <w:rFonts w:asciiTheme="majorHAnsi" w:hAnsiTheme="majorHAnsi" w:cstheme="majorHAnsi"/>
        </w:rPr>
      </w:pPr>
      <w:r w:rsidRPr="00572E5E">
        <w:rPr>
          <w:rFonts w:asciiTheme="majorHAnsi" w:hAnsiTheme="majorHAnsi" w:cstheme="majorHAnsi"/>
        </w:rPr>
        <w:t xml:space="preserve">Et bien sûr il y a toujours la possibilité d'ajouter plus de langues </w:t>
      </w:r>
      <w:r>
        <w:rPr>
          <w:rFonts w:asciiTheme="majorHAnsi" w:hAnsiTheme="majorHAnsi" w:cstheme="majorHAnsi"/>
        </w:rPr>
        <w:t xml:space="preserve">et de jeux </w:t>
      </w:r>
      <w:proofErr w:type="spellStart"/>
      <w:r>
        <w:rPr>
          <w:rFonts w:asciiTheme="majorHAnsi" w:hAnsiTheme="majorHAnsi" w:cstheme="majorHAnsi"/>
        </w:rPr>
        <w:t>à</w:t>
      </w:r>
      <w:proofErr w:type="spellEnd"/>
      <w:r>
        <w:rPr>
          <w:rFonts w:asciiTheme="majorHAnsi" w:hAnsiTheme="majorHAnsi" w:cstheme="majorHAnsi"/>
        </w:rPr>
        <w:t xml:space="preserve"> l'application.</w:t>
      </w:r>
    </w:p>
    <w:p w14:paraId="6F50BBD6" w14:textId="77777777" w:rsidR="00572E5E" w:rsidRPr="00572E5E" w:rsidRDefault="00572E5E" w:rsidP="00572E5E">
      <w:pPr>
        <w:rPr>
          <w:rFonts w:asciiTheme="majorHAnsi" w:hAnsiTheme="majorHAnsi" w:cstheme="majorHAnsi"/>
        </w:rPr>
      </w:pPr>
    </w:p>
    <w:p w14:paraId="2160A3B4" w14:textId="77777777" w:rsidR="00E873D8" w:rsidRDefault="00E873D8" w:rsidP="00E873D8">
      <w:pPr>
        <w:pStyle w:val="Titre2paragraphe"/>
        <w:rPr>
          <w:sz w:val="24"/>
          <w:szCs w:val="24"/>
        </w:rPr>
      </w:pPr>
      <w:r>
        <w:t>Bilan organisation de l'équipe</w:t>
      </w:r>
    </w:p>
    <w:p w14:paraId="29E0E230" w14:textId="20810016" w:rsidR="00DB3CEF" w:rsidRPr="00700494" w:rsidRDefault="00DB3CEF" w:rsidP="00DB3CEF">
      <w:pPr>
        <w:rPr>
          <w:rFonts w:asciiTheme="majorHAnsi" w:hAnsiTheme="majorHAnsi" w:cstheme="majorHAnsi"/>
          <w:b/>
          <w:bCs/>
        </w:rPr>
      </w:pPr>
      <w:r w:rsidRPr="00700494">
        <w:rPr>
          <w:rFonts w:asciiTheme="majorHAnsi" w:hAnsiTheme="majorHAnsi" w:cstheme="majorHAnsi"/>
          <w:b/>
          <w:bCs/>
        </w:rPr>
        <w:t>Positifs :</w:t>
      </w:r>
    </w:p>
    <w:p w14:paraId="11D7F2DB" w14:textId="1BC4666E" w:rsidR="00DB3CEF" w:rsidRDefault="00DB3CEF" w:rsidP="00DB3CEF">
      <w:pPr>
        <w:pStyle w:val="Paragraphedeliste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Bonne répartition des tâches, avec une charge de travail relativement uniforme </w:t>
      </w:r>
    </w:p>
    <w:p w14:paraId="33ABFB66" w14:textId="0C4CD5C6" w:rsidR="00DB3CEF" w:rsidRDefault="00700494" w:rsidP="00DB3CEF">
      <w:pPr>
        <w:pStyle w:val="Paragraphedeliste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Bonne séparation des changements pour éviter trop de conflits (avec git par exemple)</w:t>
      </w:r>
    </w:p>
    <w:p w14:paraId="3EF1EB0E" w14:textId="6E103353" w:rsidR="00700494" w:rsidRDefault="002B6160" w:rsidP="00DB3CEF">
      <w:pPr>
        <w:pStyle w:val="Paragraphedeliste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Séparation du site en sections indépendantes développées séparément</w:t>
      </w:r>
    </w:p>
    <w:p w14:paraId="270C732B" w14:textId="11C39CB2" w:rsidR="002B6160" w:rsidRDefault="00C23057" w:rsidP="00DB3CEF">
      <w:pPr>
        <w:pStyle w:val="Paragraphedeliste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Base de donnée sur le cloud</w:t>
      </w:r>
      <w:r w:rsidR="002B6160">
        <w:rPr>
          <w:rFonts w:asciiTheme="majorHAnsi" w:hAnsiTheme="majorHAnsi" w:cstheme="majorHAnsi"/>
        </w:rPr>
        <w:t xml:space="preserve"> pour assurer la conformité des données entre les tests</w:t>
      </w:r>
    </w:p>
    <w:p w14:paraId="60A3F2CF" w14:textId="2BED9962" w:rsidR="002B6160" w:rsidRDefault="003C0B86" w:rsidP="00DB3CEF">
      <w:pPr>
        <w:pStyle w:val="Paragraphedeliste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Minimisation du JavaScript utilisé (car pas appris)</w:t>
      </w:r>
    </w:p>
    <w:p w14:paraId="16A9613D" w14:textId="42668CC4" w:rsidR="003C0B86" w:rsidRPr="00DB3CEF" w:rsidRDefault="003C0B86" w:rsidP="00DB3CEF">
      <w:pPr>
        <w:pStyle w:val="Paragraphedeliste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Taille du projet prévu réaliste </w:t>
      </w:r>
    </w:p>
    <w:p w14:paraId="299DBD27" w14:textId="6AB25313" w:rsidR="00DB3CEF" w:rsidRDefault="003C0B86" w:rsidP="003C0B86">
      <w:pPr>
        <w:pStyle w:val="Paragraphedeliste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Pas de changement du plan du projet en cours de route</w:t>
      </w:r>
    </w:p>
    <w:p w14:paraId="218FBD4C" w14:textId="77777777" w:rsidR="003C0B86" w:rsidRPr="003C0B86" w:rsidRDefault="003C0B86" w:rsidP="003C0B86">
      <w:pPr>
        <w:rPr>
          <w:rFonts w:asciiTheme="majorHAnsi" w:hAnsiTheme="majorHAnsi" w:cstheme="majorHAnsi"/>
        </w:rPr>
      </w:pPr>
    </w:p>
    <w:p w14:paraId="3B55B4E4" w14:textId="21FB3D2A" w:rsidR="00DB3CEF" w:rsidRPr="00700494" w:rsidRDefault="00DB3CEF" w:rsidP="00DB3CEF">
      <w:pPr>
        <w:rPr>
          <w:rFonts w:asciiTheme="majorHAnsi" w:hAnsiTheme="majorHAnsi" w:cstheme="majorHAnsi"/>
          <w:b/>
          <w:bCs/>
        </w:rPr>
      </w:pPr>
      <w:r w:rsidRPr="00700494">
        <w:rPr>
          <w:rFonts w:asciiTheme="majorHAnsi" w:hAnsiTheme="majorHAnsi" w:cstheme="majorHAnsi"/>
          <w:b/>
          <w:bCs/>
        </w:rPr>
        <w:t>Négatifs/erreurs :</w:t>
      </w:r>
    </w:p>
    <w:p w14:paraId="7350C376" w14:textId="13AEBE00" w:rsidR="00DB3CEF" w:rsidRPr="00700494" w:rsidRDefault="00700494" w:rsidP="00700494">
      <w:pPr>
        <w:pStyle w:val="Paragraphedeliste"/>
        <w:numPr>
          <w:ilvl w:val="0"/>
          <w:numId w:val="7"/>
        </w:numPr>
        <w:rPr>
          <w:rFonts w:asciiTheme="majorHAnsi" w:hAnsiTheme="majorHAnsi" w:cstheme="majorHAnsi"/>
        </w:rPr>
      </w:pPr>
      <w:r w:rsidRPr="00700494">
        <w:rPr>
          <w:rFonts w:asciiTheme="majorHAnsi" w:hAnsiTheme="majorHAnsi" w:cstheme="majorHAnsi"/>
        </w:rPr>
        <w:t>Pas assez d'uniformité sur les conventions utilisées (langue dans le code, noms de variables, noms de fichiers, ...)</w:t>
      </w:r>
    </w:p>
    <w:p w14:paraId="6955782B" w14:textId="5E3FF2DF" w:rsidR="00700494" w:rsidRDefault="00700494" w:rsidP="00700494">
      <w:pPr>
        <w:pStyle w:val="Paragraphedeliste"/>
        <w:numPr>
          <w:ilvl w:val="0"/>
          <w:numId w:val="7"/>
        </w:numPr>
        <w:rPr>
          <w:rFonts w:asciiTheme="majorHAnsi" w:hAnsiTheme="majorHAnsi" w:cstheme="majorHAnsi"/>
        </w:rPr>
      </w:pPr>
      <w:r w:rsidRPr="00700494">
        <w:rPr>
          <w:rFonts w:asciiTheme="majorHAnsi" w:hAnsiTheme="majorHAnsi" w:cstheme="majorHAnsi"/>
        </w:rPr>
        <w:t>Architecture</w:t>
      </w:r>
      <w:r w:rsidR="00A421ED">
        <w:rPr>
          <w:rFonts w:asciiTheme="majorHAnsi" w:hAnsiTheme="majorHAnsi" w:cstheme="majorHAnsi"/>
        </w:rPr>
        <w:t xml:space="preserve">/arborescence </w:t>
      </w:r>
      <w:r w:rsidRPr="00700494">
        <w:rPr>
          <w:rFonts w:asciiTheme="majorHAnsi" w:hAnsiTheme="majorHAnsi" w:cstheme="majorHAnsi"/>
        </w:rPr>
        <w:t xml:space="preserve"> pas assez strictement définie dès le début</w:t>
      </w:r>
    </w:p>
    <w:p w14:paraId="4A450E54" w14:textId="7953623A" w:rsidR="00700494" w:rsidRDefault="003C0B86" w:rsidP="00700494">
      <w:pPr>
        <w:pStyle w:val="Paragraphedeliste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Besoins techniques internes pas assez définis au préalable (actions à prévoir sur la base de donnée, bouts de code communs, ...)</w:t>
      </w:r>
    </w:p>
    <w:p w14:paraId="39221D48" w14:textId="065F4B1F" w:rsidR="00E31929" w:rsidRPr="00C23057" w:rsidRDefault="00C23057" w:rsidP="00C23057">
      <w:pPr>
        <w:pStyle w:val="Paragraphedeliste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CSS pas assez pris en considération avant la fin (pas de conventions de classes, </w:t>
      </w:r>
      <w:proofErr w:type="spellStart"/>
      <w:r>
        <w:rPr>
          <w:rFonts w:asciiTheme="majorHAnsi" w:hAnsiTheme="majorHAnsi" w:cstheme="majorHAnsi"/>
        </w:rPr>
        <w:t>css</w:t>
      </w:r>
      <w:proofErr w:type="spellEnd"/>
      <w:r>
        <w:rPr>
          <w:rFonts w:asciiTheme="majorHAnsi" w:hAnsiTheme="majorHAnsi" w:cstheme="majorHAnsi"/>
        </w:rPr>
        <w:t xml:space="preserve"> séparé,...)</w:t>
      </w:r>
    </w:p>
    <w:p w14:paraId="6CCA30D0" w14:textId="77777777" w:rsidR="00E31929" w:rsidRDefault="00E31929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Cs w:val="32"/>
        </w:rPr>
      </w:pPr>
    </w:p>
    <w:p w14:paraId="23BF9DB7" w14:textId="77777777" w:rsidR="00E31929" w:rsidRDefault="00E31929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Cs w:val="32"/>
        </w:rPr>
      </w:pPr>
    </w:p>
    <w:p w14:paraId="09123C97" w14:textId="77777777" w:rsidR="00E31929" w:rsidRDefault="00E31929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Cs w:val="32"/>
        </w:rPr>
      </w:pPr>
    </w:p>
    <w:p w14:paraId="1BAB2ECB" w14:textId="77777777" w:rsidR="00E31929" w:rsidRDefault="00E31929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Cs w:val="32"/>
        </w:rPr>
      </w:pPr>
    </w:p>
    <w:p w14:paraId="112EF598" w14:textId="77777777" w:rsidR="00E31929" w:rsidRDefault="00E31929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Cs w:val="32"/>
        </w:rPr>
      </w:pPr>
    </w:p>
    <w:p w14:paraId="51908582" w14:textId="77777777" w:rsidR="00E31929" w:rsidRDefault="00E31929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Cs w:val="32"/>
        </w:rPr>
      </w:pPr>
    </w:p>
    <w:p w14:paraId="305EBC65" w14:textId="77777777" w:rsidR="00E31929" w:rsidRDefault="00E31929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Cs w:val="32"/>
        </w:rPr>
      </w:pPr>
    </w:p>
    <w:p w14:paraId="3D6E454F" w14:textId="77777777" w:rsidR="00E31929" w:rsidRDefault="00E31929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 w:val="32"/>
          <w:szCs w:val="32"/>
        </w:rPr>
      </w:pPr>
    </w:p>
    <w:p w14:paraId="4A65C0A4" w14:textId="77777777" w:rsidR="00847B59" w:rsidRDefault="00847B59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 w:val="32"/>
          <w:szCs w:val="32"/>
        </w:rPr>
      </w:pPr>
    </w:p>
    <w:p w14:paraId="3C9C1E5B" w14:textId="77777777" w:rsidR="00847B59" w:rsidRDefault="00847B59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 w:val="32"/>
          <w:szCs w:val="32"/>
        </w:rPr>
      </w:pPr>
    </w:p>
    <w:p w14:paraId="4C456D89" w14:textId="77777777" w:rsidR="00847B59" w:rsidRDefault="00847B59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 w:val="32"/>
          <w:szCs w:val="32"/>
        </w:rPr>
      </w:pPr>
    </w:p>
    <w:p w14:paraId="1E8810DD" w14:textId="77777777" w:rsidR="00465C6F" w:rsidRDefault="00465C6F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 w:val="32"/>
          <w:szCs w:val="32"/>
        </w:rPr>
      </w:pPr>
    </w:p>
    <w:p w14:paraId="64FBBDEF" w14:textId="77777777" w:rsidR="00465C6F" w:rsidRDefault="00465C6F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 w:val="32"/>
          <w:szCs w:val="32"/>
        </w:rPr>
      </w:pPr>
    </w:p>
    <w:p w14:paraId="28B256E3" w14:textId="77777777" w:rsidR="00465C6F" w:rsidRDefault="00465C6F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 w:val="32"/>
          <w:szCs w:val="32"/>
        </w:rPr>
      </w:pPr>
    </w:p>
    <w:p w14:paraId="5CBC0CDE" w14:textId="77777777" w:rsidR="00465C6F" w:rsidRDefault="00465C6F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 w:val="32"/>
          <w:szCs w:val="32"/>
        </w:rPr>
      </w:pPr>
    </w:p>
    <w:p w14:paraId="354688A6" w14:textId="77777777" w:rsidR="00465C6F" w:rsidRDefault="00465C6F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 w:val="32"/>
          <w:szCs w:val="32"/>
        </w:rPr>
      </w:pPr>
    </w:p>
    <w:p w14:paraId="6DF526A3" w14:textId="77777777" w:rsidR="00465C6F" w:rsidRDefault="00465C6F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 w:val="32"/>
          <w:szCs w:val="32"/>
        </w:rPr>
      </w:pPr>
    </w:p>
    <w:p w14:paraId="70D82F5A" w14:textId="77777777" w:rsidR="00465C6F" w:rsidRDefault="00465C6F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 w:val="32"/>
          <w:szCs w:val="32"/>
        </w:rPr>
      </w:pPr>
    </w:p>
    <w:p w14:paraId="309D7E5E" w14:textId="77777777" w:rsidR="00847B59" w:rsidRDefault="00847B59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 w:val="32"/>
          <w:szCs w:val="32"/>
        </w:rPr>
      </w:pPr>
    </w:p>
    <w:p w14:paraId="25059A91" w14:textId="77777777" w:rsidR="00847B59" w:rsidRDefault="00847B59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 w:val="32"/>
          <w:szCs w:val="32"/>
        </w:rPr>
      </w:pPr>
    </w:p>
    <w:p w14:paraId="63076BEA" w14:textId="77777777" w:rsidR="00847B59" w:rsidRDefault="00847B59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 w:val="32"/>
          <w:szCs w:val="32"/>
        </w:rPr>
      </w:pPr>
    </w:p>
    <w:p w14:paraId="2EC3D589" w14:textId="77777777" w:rsidR="00847B59" w:rsidRDefault="00847B59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 w:val="32"/>
          <w:szCs w:val="32"/>
        </w:rPr>
      </w:pPr>
    </w:p>
    <w:p w14:paraId="29E3C755" w14:textId="77777777" w:rsidR="00E31929" w:rsidRDefault="00E31929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 w:val="32"/>
          <w:szCs w:val="32"/>
        </w:rPr>
      </w:pPr>
    </w:p>
    <w:p w14:paraId="2262C433" w14:textId="77777777" w:rsidR="00E31929" w:rsidRDefault="00E31929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 w:val="32"/>
          <w:szCs w:val="32"/>
        </w:rPr>
      </w:pPr>
    </w:p>
    <w:p w14:paraId="420D9478" w14:textId="77777777" w:rsidR="00465C6F" w:rsidRDefault="00465C6F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 w:val="32"/>
          <w:szCs w:val="32"/>
        </w:rPr>
      </w:pPr>
    </w:p>
    <w:p w14:paraId="1E05A56C" w14:textId="77777777" w:rsidR="00465C6F" w:rsidRDefault="00465C6F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 w:val="32"/>
          <w:szCs w:val="32"/>
        </w:rPr>
      </w:pPr>
    </w:p>
    <w:p w14:paraId="59A7F44D" w14:textId="77777777" w:rsidR="00465C6F" w:rsidRDefault="00465C6F" w:rsidP="00E31929">
      <w:pPr>
        <w:widowControl w:val="0"/>
        <w:autoSpaceDE w:val="0"/>
        <w:autoSpaceDN w:val="0"/>
        <w:adjustRightInd w:val="0"/>
        <w:jc w:val="center"/>
        <w:outlineLvl w:val="0"/>
        <w:rPr>
          <w:rFonts w:asciiTheme="majorHAnsi" w:hAnsiTheme="majorHAnsi"/>
          <w:color w:val="FFFFFF" w:themeColor="background1"/>
          <w:sz w:val="32"/>
          <w:szCs w:val="32"/>
        </w:rPr>
      </w:pPr>
    </w:p>
    <w:p w14:paraId="1B542689" w14:textId="77777777" w:rsidR="00465C6F" w:rsidRDefault="00465C6F" w:rsidP="00E873D8">
      <w:pPr>
        <w:widowControl w:val="0"/>
        <w:autoSpaceDE w:val="0"/>
        <w:autoSpaceDN w:val="0"/>
        <w:adjustRightInd w:val="0"/>
        <w:outlineLvl w:val="0"/>
        <w:rPr>
          <w:rFonts w:asciiTheme="majorHAnsi" w:hAnsiTheme="majorHAnsi"/>
          <w:color w:val="FFFFFF" w:themeColor="background1"/>
          <w:sz w:val="32"/>
          <w:szCs w:val="32"/>
        </w:rPr>
      </w:pPr>
    </w:p>
    <w:sectPr w:rsidR="00465C6F" w:rsidSect="00465C6F">
      <w:headerReference w:type="default" r:id="rId13"/>
      <w:footerReference w:type="default" r:id="rId14"/>
      <w:pgSz w:w="11900" w:h="16840"/>
      <w:pgMar w:top="993" w:right="1417" w:bottom="1417" w:left="1417" w:header="708" w:footer="68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E2679" w14:textId="77777777" w:rsidR="00960C62" w:rsidRDefault="00960C62">
      <w:r>
        <w:separator/>
      </w:r>
    </w:p>
  </w:endnote>
  <w:endnote w:type="continuationSeparator" w:id="0">
    <w:p w14:paraId="2EB3E21D" w14:textId="77777777" w:rsidR="00960C62" w:rsidRDefault="00960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adea">
    <w:altName w:val="Cambria Math"/>
    <w:panose1 w:val="020B0604020202020204"/>
    <w:charset w:val="00"/>
    <w:family w:val="roman"/>
    <w:pitch w:val="variable"/>
    <w:sig w:usb0="00000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41D91" w14:textId="77777777" w:rsidR="003B31FF" w:rsidRDefault="003B31FF">
    <w:pPr>
      <w:pStyle w:val="Pieddepage"/>
    </w:pPr>
    <w:r>
      <w:rPr>
        <w:noProof/>
        <w:lang w:eastAsia="fr-FR"/>
      </w:rPr>
      <w:drawing>
        <wp:anchor distT="0" distB="0" distL="114300" distR="114300" simplePos="0" relativeHeight="251671552" behindDoc="1" locked="0" layoutInCell="1" allowOverlap="1" wp14:anchorId="2DD50CD0" wp14:editId="615954F6">
          <wp:simplePos x="0" y="0"/>
          <wp:positionH relativeFrom="margin">
            <wp:align>center</wp:align>
          </wp:positionH>
          <wp:positionV relativeFrom="paragraph">
            <wp:posOffset>-1270</wp:posOffset>
          </wp:positionV>
          <wp:extent cx="6819265" cy="330959"/>
          <wp:effectExtent l="0" t="0" r="635" b="0"/>
          <wp:wrapNone/>
          <wp:docPr id="26" name="Imag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triangles affiche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6819265" cy="3309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53082" w14:textId="77777777" w:rsidR="002B447C" w:rsidRDefault="00465C6F">
    <w:pPr>
      <w:pStyle w:val="Pieddepage"/>
    </w:pPr>
    <w:r>
      <w:rPr>
        <w:noProof/>
        <w:lang w:eastAsia="fr-FR"/>
      </w:rPr>
      <w:drawing>
        <wp:anchor distT="0" distB="0" distL="114300" distR="114300" simplePos="0" relativeHeight="251675648" behindDoc="1" locked="0" layoutInCell="1" allowOverlap="1" wp14:anchorId="446CAE22" wp14:editId="18612B7D">
          <wp:simplePos x="0" y="0"/>
          <wp:positionH relativeFrom="margin">
            <wp:align>center</wp:align>
          </wp:positionH>
          <wp:positionV relativeFrom="paragraph">
            <wp:posOffset>8890</wp:posOffset>
          </wp:positionV>
          <wp:extent cx="6819265" cy="330959"/>
          <wp:effectExtent l="0" t="0" r="635" b="0"/>
          <wp:wrapNone/>
          <wp:docPr id="247" name="Image 2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triangles affiche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6819265" cy="3309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F15A6" w14:textId="77777777" w:rsidR="00960C62" w:rsidRDefault="00960C62">
      <w:r>
        <w:separator/>
      </w:r>
    </w:p>
  </w:footnote>
  <w:footnote w:type="continuationSeparator" w:id="0">
    <w:p w14:paraId="25698501" w14:textId="77777777" w:rsidR="00960C62" w:rsidRDefault="00960C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A908E" w14:textId="77777777" w:rsidR="002B447C" w:rsidRDefault="00A440CD" w:rsidP="00034BBB">
    <w:pPr>
      <w:pStyle w:val="En-tte"/>
      <w:tabs>
        <w:tab w:val="clear" w:pos="4536"/>
        <w:tab w:val="clear" w:pos="9072"/>
        <w:tab w:val="left" w:pos="5685"/>
      </w:tabs>
    </w:pPr>
    <w:r>
      <w:rPr>
        <w:noProof/>
        <w:lang w:eastAsia="fr-FR"/>
      </w:rPr>
      <w:drawing>
        <wp:anchor distT="0" distB="0" distL="114300" distR="114300" simplePos="0" relativeHeight="251680768" behindDoc="1" locked="0" layoutInCell="1" allowOverlap="1" wp14:anchorId="36AC3010" wp14:editId="06BCB3B4">
          <wp:simplePos x="5680364" y="484909"/>
          <wp:positionH relativeFrom="margin">
            <wp:align>right</wp:align>
          </wp:positionH>
          <wp:positionV relativeFrom="margin">
            <wp:align>top</wp:align>
          </wp:positionV>
          <wp:extent cx="1592737" cy="840665"/>
          <wp:effectExtent l="0" t="0" r="0" b="0"/>
          <wp:wrapSquare wrapText="bothSides"/>
          <wp:docPr id="27" name="Imag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" name="UPP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2737" cy="8406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77F2">
      <w:rPr>
        <w:noProof/>
        <w:lang w:eastAsia="fr-FR"/>
      </w:rPr>
      <w:drawing>
        <wp:anchor distT="0" distB="0" distL="114300" distR="114300" simplePos="0" relativeHeight="251678720" behindDoc="1" locked="0" layoutInCell="1" allowOverlap="1" wp14:anchorId="1046A45C" wp14:editId="011C1818">
          <wp:simplePos x="0" y="0"/>
          <wp:positionH relativeFrom="margin">
            <wp:align>left</wp:align>
          </wp:positionH>
          <wp:positionV relativeFrom="margin">
            <wp:align>top</wp:align>
          </wp:positionV>
          <wp:extent cx="2223770" cy="840665"/>
          <wp:effectExtent l="0" t="0" r="5080" b="0"/>
          <wp:wrapSquare wrapText="bothSides"/>
          <wp:docPr id="25" name="Imag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" name="UPPA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3770" cy="8406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4BBB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93059" w14:textId="77777777" w:rsidR="002B447C" w:rsidRDefault="002B447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3D61C9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1"/>
    <w:multiLevelType w:val="singleLevel"/>
    <w:tmpl w:val="638ED06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E072221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5D85D3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A350BE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B5B1583"/>
    <w:multiLevelType w:val="hybridMultilevel"/>
    <w:tmpl w:val="BE8A6794"/>
    <w:lvl w:ilvl="0" w:tplc="79DC75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A5EC4"/>
    <w:multiLevelType w:val="hybridMultilevel"/>
    <w:tmpl w:val="A9468456"/>
    <w:lvl w:ilvl="0" w:tplc="AFB64C62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206729">
    <w:abstractNumId w:val="0"/>
  </w:num>
  <w:num w:numId="2" w16cid:durableId="1522865181">
    <w:abstractNumId w:val="4"/>
  </w:num>
  <w:num w:numId="3" w16cid:durableId="1180773460">
    <w:abstractNumId w:val="3"/>
  </w:num>
  <w:num w:numId="4" w16cid:durableId="1429739137">
    <w:abstractNumId w:val="2"/>
  </w:num>
  <w:num w:numId="5" w16cid:durableId="12263812">
    <w:abstractNumId w:val="1"/>
  </w:num>
  <w:num w:numId="6" w16cid:durableId="73163206">
    <w:abstractNumId w:val="5"/>
  </w:num>
  <w:num w:numId="7" w16cid:durableId="876270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proofState w:spelling="clean"/>
  <w:attachedTemplate r:id="rId1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0CD"/>
    <w:rsid w:val="000016D1"/>
    <w:rsid w:val="00010E86"/>
    <w:rsid w:val="000274D3"/>
    <w:rsid w:val="00027E45"/>
    <w:rsid w:val="00034BBB"/>
    <w:rsid w:val="000514F5"/>
    <w:rsid w:val="000A6F4A"/>
    <w:rsid w:val="000E1B22"/>
    <w:rsid w:val="001465C0"/>
    <w:rsid w:val="00165AE8"/>
    <w:rsid w:val="00201405"/>
    <w:rsid w:val="00220407"/>
    <w:rsid w:val="002B447C"/>
    <w:rsid w:val="002B6160"/>
    <w:rsid w:val="002C1445"/>
    <w:rsid w:val="002D2F73"/>
    <w:rsid w:val="002F4049"/>
    <w:rsid w:val="003162C2"/>
    <w:rsid w:val="003240E6"/>
    <w:rsid w:val="003577F2"/>
    <w:rsid w:val="00374A48"/>
    <w:rsid w:val="003860B1"/>
    <w:rsid w:val="003A5109"/>
    <w:rsid w:val="003B31FF"/>
    <w:rsid w:val="003C0B86"/>
    <w:rsid w:val="003C149F"/>
    <w:rsid w:val="00465C6F"/>
    <w:rsid w:val="00493A69"/>
    <w:rsid w:val="0049491D"/>
    <w:rsid w:val="004B4876"/>
    <w:rsid w:val="004B5B0C"/>
    <w:rsid w:val="004F7F9D"/>
    <w:rsid w:val="00520875"/>
    <w:rsid w:val="00521FD0"/>
    <w:rsid w:val="00531128"/>
    <w:rsid w:val="00541EF5"/>
    <w:rsid w:val="00570DD8"/>
    <w:rsid w:val="00572E5E"/>
    <w:rsid w:val="00580D0B"/>
    <w:rsid w:val="0058491D"/>
    <w:rsid w:val="005A2706"/>
    <w:rsid w:val="005A5103"/>
    <w:rsid w:val="00605E78"/>
    <w:rsid w:val="0063629F"/>
    <w:rsid w:val="006422BC"/>
    <w:rsid w:val="0065309D"/>
    <w:rsid w:val="006628B8"/>
    <w:rsid w:val="006A6391"/>
    <w:rsid w:val="006B3B03"/>
    <w:rsid w:val="00700494"/>
    <w:rsid w:val="007367D4"/>
    <w:rsid w:val="007A0AB2"/>
    <w:rsid w:val="007E6BA4"/>
    <w:rsid w:val="00847B59"/>
    <w:rsid w:val="00890032"/>
    <w:rsid w:val="008A7340"/>
    <w:rsid w:val="008C28DD"/>
    <w:rsid w:val="008C66B5"/>
    <w:rsid w:val="008D70CF"/>
    <w:rsid w:val="009044C3"/>
    <w:rsid w:val="0091565A"/>
    <w:rsid w:val="00943658"/>
    <w:rsid w:val="00960C62"/>
    <w:rsid w:val="00976096"/>
    <w:rsid w:val="009B45D6"/>
    <w:rsid w:val="009D6DF1"/>
    <w:rsid w:val="00A00E7F"/>
    <w:rsid w:val="00A421ED"/>
    <w:rsid w:val="00A440CD"/>
    <w:rsid w:val="00A84AFE"/>
    <w:rsid w:val="00A9132C"/>
    <w:rsid w:val="00AA1DC1"/>
    <w:rsid w:val="00AC7C37"/>
    <w:rsid w:val="00AD204E"/>
    <w:rsid w:val="00AD659B"/>
    <w:rsid w:val="00B01A1F"/>
    <w:rsid w:val="00B131AF"/>
    <w:rsid w:val="00B40188"/>
    <w:rsid w:val="00B44C0E"/>
    <w:rsid w:val="00B66F4F"/>
    <w:rsid w:val="00BD2688"/>
    <w:rsid w:val="00BF3D9E"/>
    <w:rsid w:val="00C0500D"/>
    <w:rsid w:val="00C23057"/>
    <w:rsid w:val="00C241EC"/>
    <w:rsid w:val="00C419A1"/>
    <w:rsid w:val="00C47779"/>
    <w:rsid w:val="00C65E28"/>
    <w:rsid w:val="00CB4BF9"/>
    <w:rsid w:val="00CB6B93"/>
    <w:rsid w:val="00D12220"/>
    <w:rsid w:val="00DB3CEF"/>
    <w:rsid w:val="00DC00B0"/>
    <w:rsid w:val="00E31929"/>
    <w:rsid w:val="00E44B75"/>
    <w:rsid w:val="00E74CCE"/>
    <w:rsid w:val="00E873D8"/>
    <w:rsid w:val="00E96FCE"/>
    <w:rsid w:val="00FC5DF4"/>
    <w:rsid w:val="00FD6A36"/>
    <w:rsid w:val="00FE74B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B68860"/>
  <w15:docId w15:val="{1A7E69A7-451D-4FE1-86C6-080C10B9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6B93"/>
    <w:pPr>
      <w:spacing w:after="0"/>
    </w:pPr>
    <w:rPr>
      <w:rFonts w:ascii="Times New Roman" w:eastAsia="Times New Roman" w:hAnsi="Times New Roman" w:cs="Times New Roman"/>
      <w:lang w:eastAsia="fr-FR"/>
    </w:rPr>
  </w:style>
  <w:style w:type="paragraph" w:styleId="Titre1">
    <w:name w:val="heading 1"/>
    <w:basedOn w:val="Normal"/>
    <w:next w:val="Normal"/>
    <w:link w:val="Titre1Car"/>
    <w:uiPriority w:val="9"/>
    <w:rsid w:val="003A5109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Titre4">
    <w:name w:val="heading 4"/>
    <w:basedOn w:val="Normal"/>
    <w:next w:val="Normal"/>
    <w:link w:val="Titre4Car"/>
    <w:rsid w:val="00E873D8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D6A36"/>
    <w:pPr>
      <w:tabs>
        <w:tab w:val="center" w:pos="4536"/>
        <w:tab w:val="right" w:pos="9072"/>
      </w:tabs>
      <w:spacing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FD6A36"/>
  </w:style>
  <w:style w:type="paragraph" w:styleId="Pieddepage">
    <w:name w:val="footer"/>
    <w:basedOn w:val="Normal"/>
    <w:link w:val="PieddepageCar"/>
    <w:uiPriority w:val="99"/>
    <w:unhideWhenUsed/>
    <w:rsid w:val="00FD6A36"/>
    <w:pPr>
      <w:tabs>
        <w:tab w:val="center" w:pos="4536"/>
        <w:tab w:val="right" w:pos="9072"/>
      </w:tabs>
      <w:spacing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FD6A36"/>
  </w:style>
  <w:style w:type="paragraph" w:customStyle="1" w:styleId="Titreen-tte">
    <w:name w:val="Titre en-tête"/>
    <w:basedOn w:val="En-tte"/>
    <w:autoRedefine/>
    <w:rsid w:val="00BD2688"/>
    <w:rPr>
      <w:rFonts w:asciiTheme="majorHAnsi" w:hAnsiTheme="majorHAnsi"/>
      <w:noProof/>
      <w:color w:val="A6A6A6" w:themeColor="background1" w:themeShade="A6"/>
      <w:sz w:val="24"/>
      <w:szCs w:val="24"/>
      <w:lang w:eastAsia="fr-FR"/>
    </w:rPr>
  </w:style>
  <w:style w:type="paragraph" w:customStyle="1" w:styleId="soustitre">
    <w:name w:val="sous titre"/>
    <w:basedOn w:val="En-tte"/>
    <w:rsid w:val="00541EF5"/>
    <w:rPr>
      <w:rFonts w:asciiTheme="majorHAnsi" w:hAnsiTheme="majorHAnsi"/>
      <w:caps/>
      <w:color w:val="808080" w:themeColor="background1" w:themeShade="80"/>
    </w:rPr>
  </w:style>
  <w:style w:type="character" w:customStyle="1" w:styleId="Titre1Car">
    <w:name w:val="Titre 1 Car"/>
    <w:basedOn w:val="Policepardfaut"/>
    <w:link w:val="Titre1"/>
    <w:uiPriority w:val="9"/>
    <w:rsid w:val="003A51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Titre1paragraphe">
    <w:name w:val="Titre 1 paragraphe"/>
    <w:basedOn w:val="Titre1"/>
    <w:link w:val="Titre1paragrapheCar"/>
    <w:qFormat/>
    <w:rsid w:val="00C0500D"/>
    <w:pPr>
      <w:spacing w:line="240" w:lineRule="auto"/>
    </w:pPr>
    <w:rPr>
      <w:rFonts w:ascii="Caladea" w:hAnsi="Caladea"/>
      <w:b/>
      <w:color w:val="8A950E"/>
      <w:sz w:val="36"/>
      <w:szCs w:val="36"/>
    </w:rPr>
  </w:style>
  <w:style w:type="paragraph" w:customStyle="1" w:styleId="Titre2paragraphe">
    <w:name w:val="Titre 2 paragraphe"/>
    <w:basedOn w:val="Titre1"/>
    <w:link w:val="Titre2paragrapheCar"/>
    <w:qFormat/>
    <w:rsid w:val="00C0500D"/>
    <w:pPr>
      <w:spacing w:line="240" w:lineRule="auto"/>
    </w:pPr>
    <w:rPr>
      <w:rFonts w:ascii="Caladea" w:hAnsi="Caladea"/>
      <w:b/>
      <w:color w:val="B5BE00"/>
    </w:rPr>
  </w:style>
  <w:style w:type="character" w:customStyle="1" w:styleId="Titre1paragrapheCar">
    <w:name w:val="Titre 1 paragraphe Car"/>
    <w:basedOn w:val="Titre1Car"/>
    <w:link w:val="Titre1paragraphe"/>
    <w:rsid w:val="00C0500D"/>
    <w:rPr>
      <w:rFonts w:ascii="Caladea" w:eastAsiaTheme="majorEastAsia" w:hAnsi="Caladea" w:cstheme="majorBidi"/>
      <w:b/>
      <w:color w:val="8A950E"/>
      <w:sz w:val="36"/>
      <w:szCs w:val="36"/>
    </w:rPr>
  </w:style>
  <w:style w:type="paragraph" w:customStyle="1" w:styleId="Titre3paragraphe">
    <w:name w:val="Titre 3 paragraphe"/>
    <w:basedOn w:val="Normal"/>
    <w:link w:val="Titre3paragrapheCar"/>
    <w:qFormat/>
    <w:rsid w:val="00C0500D"/>
    <w:pPr>
      <w:spacing w:after="160"/>
    </w:pPr>
    <w:rPr>
      <w:rFonts w:asciiTheme="majorHAnsi" w:eastAsiaTheme="minorHAnsi" w:hAnsiTheme="majorHAnsi" w:cstheme="minorBidi"/>
      <w:b/>
      <w:lang w:eastAsia="en-US"/>
    </w:rPr>
  </w:style>
  <w:style w:type="character" w:customStyle="1" w:styleId="Titre2paragrapheCar">
    <w:name w:val="Titre 2 paragraphe Car"/>
    <w:basedOn w:val="Titre1Car"/>
    <w:link w:val="Titre2paragraphe"/>
    <w:rsid w:val="00C0500D"/>
    <w:rPr>
      <w:rFonts w:ascii="Caladea" w:eastAsiaTheme="majorEastAsia" w:hAnsi="Caladea" w:cstheme="majorBidi"/>
      <w:b/>
      <w:color w:val="B5BE00"/>
      <w:sz w:val="32"/>
      <w:szCs w:val="32"/>
    </w:rPr>
  </w:style>
  <w:style w:type="paragraph" w:customStyle="1" w:styleId="Texte">
    <w:name w:val="Texte"/>
    <w:basedOn w:val="Normal"/>
    <w:link w:val="TexteCar"/>
    <w:qFormat/>
    <w:rsid w:val="00034BBB"/>
    <w:pPr>
      <w:spacing w:after="160"/>
    </w:pPr>
    <w:rPr>
      <w:rFonts w:asciiTheme="majorHAnsi" w:eastAsiaTheme="minorHAnsi" w:hAnsiTheme="majorHAnsi" w:cstheme="minorBidi"/>
      <w:sz w:val="20"/>
      <w:szCs w:val="20"/>
      <w:lang w:eastAsia="en-US"/>
    </w:rPr>
  </w:style>
  <w:style w:type="character" w:customStyle="1" w:styleId="Titre3paragrapheCar">
    <w:name w:val="Titre 3 paragraphe Car"/>
    <w:basedOn w:val="Policepardfaut"/>
    <w:link w:val="Titre3paragraphe"/>
    <w:rsid w:val="00C0500D"/>
    <w:rPr>
      <w:rFonts w:asciiTheme="majorHAnsi" w:hAnsiTheme="majorHAnsi"/>
      <w:b/>
    </w:rPr>
  </w:style>
  <w:style w:type="character" w:customStyle="1" w:styleId="TexteCar">
    <w:name w:val="Texte Car"/>
    <w:basedOn w:val="Policepardfaut"/>
    <w:link w:val="Texte"/>
    <w:rsid w:val="00034BBB"/>
    <w:rPr>
      <w:rFonts w:asciiTheme="majorHAnsi" w:hAnsiTheme="majorHAnsi"/>
      <w:sz w:val="20"/>
      <w:szCs w:val="20"/>
    </w:rPr>
  </w:style>
  <w:style w:type="character" w:styleId="Marquedecommentaire">
    <w:name w:val="annotation reference"/>
    <w:basedOn w:val="Policepardfaut"/>
    <w:semiHidden/>
    <w:unhideWhenUsed/>
    <w:rsid w:val="00A440CD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unhideWhenUsed/>
    <w:rsid w:val="00A440CD"/>
    <w:pPr>
      <w:spacing w:after="1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semiHidden/>
    <w:rsid w:val="00A440CD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A440C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A440CD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semiHidden/>
    <w:unhideWhenUsed/>
    <w:rsid w:val="00A440CD"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TextedebullesCar">
    <w:name w:val="Texte de bulles Car"/>
    <w:basedOn w:val="Policepardfaut"/>
    <w:link w:val="Textedebulles"/>
    <w:semiHidden/>
    <w:rsid w:val="00A440CD"/>
    <w:rPr>
      <w:rFonts w:ascii="Segoe UI" w:hAnsi="Segoe UI" w:cs="Segoe UI"/>
      <w:sz w:val="18"/>
      <w:szCs w:val="18"/>
    </w:rPr>
  </w:style>
  <w:style w:type="paragraph" w:styleId="Lgende">
    <w:name w:val="caption"/>
    <w:basedOn w:val="Normal"/>
    <w:next w:val="Normal"/>
    <w:unhideWhenUsed/>
    <w:rsid w:val="00A440CD"/>
    <w:pPr>
      <w:spacing w:after="200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/>
    </w:rPr>
  </w:style>
  <w:style w:type="table" w:styleId="Grilledutableau">
    <w:name w:val="Table Grid"/>
    <w:basedOn w:val="TableauNormal"/>
    <w:rsid w:val="00FC5DF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4Car">
    <w:name w:val="Titre 4 Car"/>
    <w:basedOn w:val="Policepardfaut"/>
    <w:link w:val="Titre4"/>
    <w:rsid w:val="00E873D8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E873D8"/>
    <w:pPr>
      <w:spacing w:before="100" w:beforeAutospacing="1" w:after="100" w:afterAutospacing="1"/>
    </w:pPr>
  </w:style>
  <w:style w:type="paragraph" w:styleId="Paragraphedeliste">
    <w:name w:val="List Paragraph"/>
    <w:basedOn w:val="Normal"/>
    <w:rsid w:val="00027E4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Lienhypertexte">
    <w:name w:val="Hyperlink"/>
    <w:basedOn w:val="Policepardfaut"/>
    <w:rsid w:val="002D2F73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D2F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github.com/Loris-rby/Projet-SAE-S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ouber1\Documents\Mod&#232;les%20Office%20personnalis&#233;s\Dossier-vert-STEE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C:\Users\clouber1\Documents\Modèles Office personnalisés\Dossier-vert-STEE.dotx</Template>
  <TotalTime>76</TotalTime>
  <Pages>6</Pages>
  <Words>622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UPPA</Company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LOUBERRY</dc:creator>
  <cp:keywords/>
  <cp:lastModifiedBy>etudiant</cp:lastModifiedBy>
  <cp:revision>30</cp:revision>
  <cp:lastPrinted>2021-03-10T13:37:00Z</cp:lastPrinted>
  <dcterms:created xsi:type="dcterms:W3CDTF">2025-12-12T12:54:00Z</dcterms:created>
  <dcterms:modified xsi:type="dcterms:W3CDTF">2026-01-05T14:20:00Z</dcterms:modified>
</cp:coreProperties>
</file>